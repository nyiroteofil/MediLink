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E0F6" w14:textId="77777777" w:rsidR="0091475E" w:rsidRPr="003D3289" w:rsidRDefault="0091475E" w:rsidP="00E83FB4">
      <w:pPr>
        <w:ind w:firstLine="0"/>
        <w:jc w:val="center"/>
        <w:rPr>
          <w:rFonts w:cs="Times New Roman"/>
          <w:sz w:val="32"/>
          <w:szCs w:val="28"/>
        </w:rPr>
      </w:pPr>
      <w:r w:rsidRPr="003D3289">
        <w:rPr>
          <w:rFonts w:cs="Times New Roman"/>
          <w:sz w:val="32"/>
          <w:szCs w:val="28"/>
        </w:rPr>
        <w:t>Pannon Egyetem</w:t>
      </w:r>
    </w:p>
    <w:p w14:paraId="1E0D3960" w14:textId="77777777" w:rsidR="0091475E" w:rsidRPr="003D3289" w:rsidRDefault="0091475E" w:rsidP="00E83FB4">
      <w:pPr>
        <w:ind w:firstLine="0"/>
        <w:jc w:val="center"/>
        <w:rPr>
          <w:rFonts w:cs="Times New Roman"/>
          <w:sz w:val="32"/>
          <w:szCs w:val="28"/>
        </w:rPr>
      </w:pPr>
      <w:r w:rsidRPr="003D3289">
        <w:rPr>
          <w:rFonts w:cs="Times New Roman"/>
          <w:sz w:val="32"/>
          <w:szCs w:val="28"/>
        </w:rPr>
        <w:t>Műszaki Informatikai Kar</w:t>
      </w:r>
    </w:p>
    <w:p w14:paraId="7C5EE306" w14:textId="77777777" w:rsidR="0091475E" w:rsidRPr="002273BF" w:rsidRDefault="00202FE2" w:rsidP="00E83FB4">
      <w:pPr>
        <w:ind w:firstLine="0"/>
        <w:jc w:val="center"/>
        <w:rPr>
          <w:rFonts w:cs="Times New Roman"/>
          <w:color w:val="FF0000"/>
          <w:sz w:val="32"/>
          <w:szCs w:val="28"/>
        </w:rPr>
      </w:pPr>
      <w:r w:rsidRPr="002273BF">
        <w:rPr>
          <w:rFonts w:cs="Times New Roman"/>
          <w:color w:val="FF0000"/>
          <w:sz w:val="32"/>
          <w:szCs w:val="28"/>
        </w:rPr>
        <w:t>[</w:t>
      </w:r>
      <w:r w:rsidR="0091475E" w:rsidRPr="002273BF">
        <w:rPr>
          <w:rFonts w:cs="Times New Roman"/>
          <w:color w:val="FF0000"/>
          <w:sz w:val="32"/>
          <w:szCs w:val="28"/>
        </w:rPr>
        <w:t>Tanszék</w:t>
      </w:r>
      <w:r w:rsidRPr="002273BF">
        <w:rPr>
          <w:rFonts w:cs="Times New Roman"/>
          <w:color w:val="FF0000"/>
          <w:sz w:val="32"/>
          <w:szCs w:val="28"/>
        </w:rPr>
        <w:t xml:space="preserve"> neve]</w:t>
      </w:r>
    </w:p>
    <w:p w14:paraId="5F386480" w14:textId="2457D965" w:rsidR="0091475E" w:rsidRPr="00CA5792" w:rsidRDefault="00CA5792" w:rsidP="00E83FB4">
      <w:pPr>
        <w:spacing w:after="1600"/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Programtervező Informatikus BSc</w:t>
      </w:r>
    </w:p>
    <w:p w14:paraId="11745E24" w14:textId="35348847" w:rsidR="0091475E" w:rsidRPr="00CA5792" w:rsidRDefault="0091475E" w:rsidP="00E83FB4">
      <w:pPr>
        <w:spacing w:after="1000"/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b/>
          <w:color w:val="000000" w:themeColor="text1"/>
          <w:sz w:val="52"/>
          <w:szCs w:val="48"/>
        </w:rPr>
        <w:t>SZAK</w:t>
      </w:r>
      <w:r w:rsidR="00202FE2" w:rsidRPr="00CA5792">
        <w:rPr>
          <w:rFonts w:cs="Times New Roman"/>
          <w:b/>
          <w:color w:val="000000" w:themeColor="text1"/>
          <w:sz w:val="52"/>
          <w:szCs w:val="48"/>
        </w:rPr>
        <w:t>DOLGOZAT</w:t>
      </w:r>
    </w:p>
    <w:p w14:paraId="384C442D" w14:textId="157A12DB" w:rsidR="0091475E" w:rsidRPr="00CA5792" w:rsidRDefault="00CA5792" w:rsidP="00E83FB4">
      <w:pPr>
        <w:spacing w:after="1000"/>
        <w:ind w:firstLine="0"/>
        <w:jc w:val="center"/>
        <w:rPr>
          <w:rFonts w:cs="Times New Roman"/>
          <w:b/>
          <w:color w:val="000000" w:themeColor="text1"/>
          <w:sz w:val="36"/>
          <w:szCs w:val="32"/>
        </w:rPr>
      </w:pPr>
      <w:r w:rsidRPr="00CA5792">
        <w:rPr>
          <w:rFonts w:cs="Times New Roman"/>
          <w:b/>
          <w:color w:val="000000" w:themeColor="text1"/>
          <w:sz w:val="36"/>
          <w:szCs w:val="32"/>
        </w:rPr>
        <w:t>Orvos–páciens kapcsolattartást és ellátást támogató alkalmazás</w:t>
      </w:r>
    </w:p>
    <w:p w14:paraId="60E0358F" w14:textId="0F01601F" w:rsidR="0091475E" w:rsidRPr="00CA5792" w:rsidRDefault="00CA5792" w:rsidP="00E83FB4">
      <w:pPr>
        <w:spacing w:after="2800"/>
        <w:ind w:firstLine="0"/>
        <w:jc w:val="center"/>
        <w:rPr>
          <w:rFonts w:cs="Times New Roman"/>
          <w:b/>
          <w:color w:val="000000" w:themeColor="text1"/>
          <w:sz w:val="32"/>
          <w:szCs w:val="28"/>
        </w:rPr>
      </w:pPr>
      <w:r w:rsidRPr="00CA5792">
        <w:rPr>
          <w:rFonts w:cs="Times New Roman"/>
          <w:b/>
          <w:color w:val="000000" w:themeColor="text1"/>
          <w:sz w:val="36"/>
          <w:szCs w:val="32"/>
        </w:rPr>
        <w:t>Nyirő Teofil</w:t>
      </w:r>
    </w:p>
    <w:p w14:paraId="1473862B" w14:textId="58F8B317" w:rsidR="0091475E" w:rsidRPr="00CA5792" w:rsidRDefault="0091475E" w:rsidP="00E83FB4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color w:val="000000" w:themeColor="text1"/>
          <w:sz w:val="32"/>
          <w:szCs w:val="28"/>
        </w:rPr>
        <w:t xml:space="preserve">Témavezető: </w:t>
      </w:r>
      <w:r w:rsidR="00CA5792" w:rsidRPr="00CA5792">
        <w:rPr>
          <w:rFonts w:cs="Times New Roman"/>
          <w:color w:val="000000" w:themeColor="text1"/>
          <w:sz w:val="32"/>
          <w:szCs w:val="28"/>
        </w:rPr>
        <w:t>Süle Péter</w:t>
      </w:r>
      <w:r w:rsidR="00202FE2" w:rsidRPr="00CA5792">
        <w:rPr>
          <w:rFonts w:cs="Times New Roman"/>
          <w:color w:val="000000" w:themeColor="text1"/>
          <w:sz w:val="32"/>
          <w:szCs w:val="28"/>
        </w:rPr>
        <w:t xml:space="preserve"> </w:t>
      </w:r>
    </w:p>
    <w:p w14:paraId="2EEEE395" w14:textId="171D8546" w:rsidR="00037D0C" w:rsidRPr="00CA5792" w:rsidRDefault="00037D0C" w:rsidP="00E83FB4">
      <w:pPr>
        <w:ind w:firstLine="0"/>
        <w:jc w:val="center"/>
        <w:rPr>
          <w:rFonts w:cs="Times New Roman"/>
          <w:color w:val="000000" w:themeColor="text1"/>
          <w:sz w:val="32"/>
          <w:szCs w:val="28"/>
        </w:rPr>
      </w:pPr>
      <w:r w:rsidRPr="00CA5792">
        <w:rPr>
          <w:rFonts w:cs="Times New Roman"/>
          <w:color w:val="000000" w:themeColor="text1"/>
          <w:sz w:val="32"/>
          <w:szCs w:val="28"/>
        </w:rPr>
        <w:t xml:space="preserve">Külső/belső konzulens: </w:t>
      </w:r>
      <w:r w:rsidR="00CA5792" w:rsidRPr="00CA5792">
        <w:rPr>
          <w:rFonts w:cs="Times New Roman"/>
          <w:color w:val="000000" w:themeColor="text1"/>
          <w:sz w:val="32"/>
          <w:szCs w:val="28"/>
        </w:rPr>
        <w:t>Süle Péter</w:t>
      </w:r>
      <w:r w:rsidRPr="00CA5792">
        <w:rPr>
          <w:rFonts w:cs="Times New Roman"/>
          <w:color w:val="000000" w:themeColor="text1"/>
          <w:sz w:val="32"/>
          <w:szCs w:val="28"/>
        </w:rPr>
        <w:t xml:space="preserve"> </w:t>
      </w:r>
    </w:p>
    <w:p w14:paraId="1D9D9B4E" w14:textId="2C2D8EC2" w:rsidR="00791D1B" w:rsidRPr="00CA5792" w:rsidRDefault="00CA5792" w:rsidP="00E83FB4">
      <w:pPr>
        <w:spacing w:after="240"/>
        <w:ind w:firstLine="0"/>
        <w:jc w:val="center"/>
        <w:rPr>
          <w:rFonts w:cs="Times New Roman"/>
          <w:color w:val="000000" w:themeColor="text1"/>
          <w:sz w:val="28"/>
          <w:szCs w:val="28"/>
        </w:rPr>
        <w:sectPr w:rsidR="00791D1B" w:rsidRPr="00CA5792" w:rsidSect="009823AA">
          <w:headerReference w:type="default" r:id="rId8"/>
          <w:footerReference w:type="default" r:id="rId9"/>
          <w:pgSz w:w="11906" w:h="16838" w:code="9"/>
          <w:pgMar w:top="1418" w:right="1418" w:bottom="1418" w:left="1418" w:header="709" w:footer="709" w:gutter="567"/>
          <w:pgNumType w:start="1"/>
          <w:cols w:space="708"/>
          <w:docGrid w:linePitch="360"/>
        </w:sectPr>
      </w:pPr>
      <w:r w:rsidRPr="00CA5792">
        <w:rPr>
          <w:rFonts w:cs="Times New Roman"/>
          <w:color w:val="000000" w:themeColor="text1"/>
          <w:sz w:val="32"/>
          <w:szCs w:val="28"/>
        </w:rPr>
        <w:t>2025</w:t>
      </w:r>
    </w:p>
    <w:p w14:paraId="425BC073" w14:textId="77777777" w:rsidR="00EC7547" w:rsidRPr="002273BF" w:rsidRDefault="00572DF2" w:rsidP="00674F6E">
      <w:pPr>
        <w:pStyle w:val="Title"/>
        <w:rPr>
          <w:color w:val="FF0000"/>
        </w:rPr>
      </w:pPr>
      <w:r w:rsidRPr="002273BF">
        <w:rPr>
          <w:color w:val="FF0000"/>
        </w:rPr>
        <w:lastRenderedPageBreak/>
        <w:t>Témakiírás</w:t>
      </w:r>
    </w:p>
    <w:p w14:paraId="54F2CFB2" w14:textId="77777777" w:rsidR="00572DF2" w:rsidRPr="002273BF" w:rsidRDefault="00572DF2" w:rsidP="00037D0C">
      <w:pPr>
        <w:pStyle w:val="Firstparagraph"/>
        <w:rPr>
          <w:color w:val="FF0000"/>
        </w:rPr>
      </w:pPr>
      <w:r w:rsidRPr="002273BF">
        <w:rPr>
          <w:color w:val="FF0000"/>
        </w:rPr>
        <w:t>A szkennelt formában megkapott témakiírás beillesztése a dolgozatba.</w:t>
      </w:r>
    </w:p>
    <w:p w14:paraId="0216CA4B" w14:textId="77777777" w:rsidR="00037D0C" w:rsidRPr="00037D0C" w:rsidRDefault="00037D0C" w:rsidP="00037D0C">
      <w:r>
        <w:rPr>
          <w:noProof/>
        </w:rPr>
        <w:drawing>
          <wp:inline distT="0" distB="0" distL="0" distR="0" wp14:anchorId="5A4BA6F0" wp14:editId="23501BBB">
            <wp:extent cx="5399405" cy="76422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3E91" w14:textId="77777777" w:rsidR="00572DF2" w:rsidRPr="00632D14" w:rsidRDefault="00572DF2" w:rsidP="00A869AC">
      <w:pPr>
        <w:ind w:firstLine="0"/>
        <w:rPr>
          <w:rFonts w:cs="Times New Roman"/>
          <w:sz w:val="28"/>
          <w:szCs w:val="28"/>
        </w:rPr>
      </w:pPr>
    </w:p>
    <w:p w14:paraId="2A7C17AC" w14:textId="77777777" w:rsidR="00791D1B" w:rsidRDefault="00791D1B" w:rsidP="00FD106F">
      <w:pPr>
        <w:pageBreakBefore/>
        <w:spacing w:before="720" w:after="480"/>
        <w:rPr>
          <w:rFonts w:cs="Times New Roman"/>
          <w:b/>
          <w:sz w:val="28"/>
          <w:szCs w:val="28"/>
        </w:rPr>
        <w:sectPr w:rsidR="00791D1B" w:rsidSect="009823AA">
          <w:type w:val="oddPage"/>
          <w:pgSz w:w="11906" w:h="16838" w:code="9"/>
          <w:pgMar w:top="1418" w:right="1418" w:bottom="1418" w:left="1418" w:header="709" w:footer="709" w:gutter="567"/>
          <w:pgNumType w:start="1"/>
          <w:cols w:space="708"/>
          <w:docGrid w:linePitch="360"/>
        </w:sectPr>
      </w:pPr>
      <w:bookmarkStart w:id="0" w:name="_Toc68948682"/>
    </w:p>
    <w:p w14:paraId="75A4E78A" w14:textId="77777777" w:rsidR="000B3866" w:rsidRDefault="00EF6CAA" w:rsidP="009F025B">
      <w:pPr>
        <w:pStyle w:val="Title"/>
        <w:spacing w:after="480" w:line="360" w:lineRule="auto"/>
      </w:pPr>
      <w:bookmarkStart w:id="1" w:name="_Toc68948683"/>
      <w:bookmarkEnd w:id="0"/>
      <w:r>
        <w:lastRenderedPageBreak/>
        <w:t xml:space="preserve">Hallgatói nyilatkozat </w:t>
      </w:r>
    </w:p>
    <w:p w14:paraId="2351622B" w14:textId="4BBFCE81" w:rsidR="00766D15" w:rsidRDefault="00766D15" w:rsidP="00F630E6">
      <w:pPr>
        <w:pStyle w:val="Firstparagraph"/>
        <w:spacing w:after="120"/>
      </w:pPr>
      <w:r>
        <w:t xml:space="preserve">Alulírott </w:t>
      </w:r>
      <w:r w:rsidRPr="00766D15">
        <w:rPr>
          <w:color w:val="FF0000"/>
        </w:rPr>
        <w:t xml:space="preserve">&lt;&lt;név&gt;&gt; </w:t>
      </w:r>
      <w:r>
        <w:t xml:space="preserve">hallgató (Neptun kód: </w:t>
      </w:r>
      <w:r w:rsidRPr="00766D15">
        <w:rPr>
          <w:color w:val="FF0000"/>
        </w:rPr>
        <w:t>&lt;&lt;SAJÁT NEPTUN KÓD&gt;&gt;</w:t>
      </w:r>
      <w:r>
        <w:t xml:space="preserve">) kijelentem, és a dolgozat feltöltésével egyidejűleg nyilatkozom, hogy a </w:t>
      </w:r>
      <w:r w:rsidRPr="00766D15">
        <w:rPr>
          <w:color w:val="FF0000"/>
        </w:rPr>
        <w:t>&lt;&lt;dolgozatcím&gt;&gt;</w:t>
      </w:r>
      <w:r>
        <w:t xml:space="preserve"> című </w:t>
      </w:r>
      <w:r w:rsidRPr="00766D15">
        <w:rPr>
          <w:color w:val="FF0000"/>
        </w:rPr>
        <w:t>&lt;&lt;záródolgozatot/szakdolgozatot/diplomadolgozatot&gt;&gt;</w:t>
      </w:r>
      <w:r>
        <w:t xml:space="preserve"> (a továbbiakban: dolgozat) a Pannon Egyetem </w:t>
      </w:r>
      <w:r w:rsidR="00C02DEA">
        <w:t xml:space="preserve">Műszaki Informatikai Kar </w:t>
      </w:r>
      <w:r w:rsidRPr="00766D15">
        <w:rPr>
          <w:color w:val="FF0000"/>
        </w:rPr>
        <w:t>&lt;&lt;szervezeti egységében</w:t>
      </w:r>
      <w:r w:rsidR="00C02DEA">
        <w:rPr>
          <w:color w:val="FF0000"/>
        </w:rPr>
        <w:t xml:space="preserve"> (tanszékén)</w:t>
      </w:r>
      <w:r w:rsidRPr="00766D15">
        <w:rPr>
          <w:color w:val="FF0000"/>
        </w:rPr>
        <w:t>&gt;&gt;</w:t>
      </w:r>
      <w:r>
        <w:t xml:space="preserve"> készítettem a </w:t>
      </w:r>
      <w:r w:rsidRPr="00766D15">
        <w:rPr>
          <w:color w:val="FF0000"/>
        </w:rPr>
        <w:t>&lt;&lt;végzettség&gt;&gt;</w:t>
      </w:r>
      <w:r>
        <w:t xml:space="preserve"> oklevél megszerzése érdekében.  </w:t>
      </w:r>
    </w:p>
    <w:p w14:paraId="042FDDD2" w14:textId="77777777" w:rsidR="00766D15" w:rsidRDefault="00766D15" w:rsidP="00F630E6">
      <w:pPr>
        <w:pStyle w:val="Firstparagraph"/>
        <w:spacing w:after="120"/>
      </w:pPr>
      <w:r>
        <w:t>Kijelentem, hogy a dolgozatban csak a megadott és hivatkozott forrásokat használtam fel, és ezekre a vonatkozó idézési szabályok szerint hivatkoztam.</w:t>
      </w:r>
    </w:p>
    <w:p w14:paraId="3B5D7EBB" w14:textId="77777777" w:rsidR="00766D15" w:rsidRDefault="00766D15" w:rsidP="00F630E6">
      <w:pPr>
        <w:pStyle w:val="Firstparagraph"/>
        <w:spacing w:after="120"/>
      </w:pPr>
      <w:r>
        <w:t>Nyilatkozom, hogy a dolgozat érdemi része saját szellemi alkotásom eredménye, és azt más intézményben, szakon, vagy felsőfokú képesítés megszerzésére nem nyújtottam be. Tudomásul veszem, hogy a plágium vagy szerzői jogsértés esetén a dolgozatom elutasításra kerülhet, és ellenem fegyelmi eljárás indulhat. Tudomásul veszem továbbá, hogy szerzői jogsértés esetén az Egyetem jogosult a dolgozat elérhetőségét korlátozni, valamint eltávolítani a dokumentumot a dolgozatok tárolására szolgáló, a témát vezető szervezeti egység által meghatározott elektronikus zárt rendszerből.</w:t>
      </w:r>
    </w:p>
    <w:p w14:paraId="0CD3A3AE" w14:textId="77777777" w:rsidR="00766D15" w:rsidRDefault="00766D15" w:rsidP="00F630E6">
      <w:pPr>
        <w:pStyle w:val="Firstparagraph"/>
        <w:spacing w:after="120"/>
      </w:pPr>
      <w:r>
        <w:t xml:space="preserve">Tudomásul veszem továbbá, hogy a Pannon Egyetem a dolgozat eredményeit saját céljaira eltérő írásbeli megállapodás hiányában a Pannon Egyetem Szellemi Tulajdon Kezelési Szabályzatában foglaltaknak megfelelően szabadon felhasználhatja. </w:t>
      </w:r>
    </w:p>
    <w:p w14:paraId="2E3AF239" w14:textId="25E7B6BE" w:rsidR="00766D15" w:rsidRDefault="00766D15" w:rsidP="00F630E6">
      <w:pPr>
        <w:pStyle w:val="Firstparagraph"/>
        <w:spacing w:after="120"/>
      </w:pPr>
      <w:r>
        <w:t xml:space="preserve">Nyilatkozom, hogy a dolgozat elkészítése során mesterséges intelligencia eszközöket </w:t>
      </w:r>
      <w:r w:rsidRPr="00C86346">
        <w:rPr>
          <w:i/>
          <w:iCs/>
        </w:rPr>
        <w:t>használtam /nem használtam</w:t>
      </w:r>
      <w:r w:rsidR="00CF5531" w:rsidRPr="00F64AF0">
        <w:rPr>
          <w:rStyle w:val="FootnoteReference"/>
          <w:i/>
          <w:iCs/>
          <w:color w:val="FF0000"/>
        </w:rPr>
        <w:footnoteReference w:id="1"/>
      </w:r>
      <w:r w:rsidRPr="00F64AF0">
        <w:rPr>
          <w:i/>
          <w:iCs/>
          <w:color w:val="FF0000"/>
        </w:rPr>
        <w:t>.</w:t>
      </w:r>
      <w:r w:rsidRPr="00F64AF0">
        <w:rPr>
          <w:color w:val="FF0000"/>
        </w:rPr>
        <w:t xml:space="preserve"> </w:t>
      </w:r>
    </w:p>
    <w:p w14:paraId="0EF4FC01" w14:textId="266B4E66" w:rsidR="00766D15" w:rsidRDefault="00766D15" w:rsidP="00F630E6">
      <w:pPr>
        <w:pStyle w:val="Firstparagraph"/>
        <w:spacing w:after="120"/>
      </w:pPr>
      <w:r>
        <w:t>Nyilatkozom, hogy a dolgozat elkészítése során az alábbi táblázatban feltüntetett mesterséges intelligencia eszközöket kizárólag a kutatási, illetve fejlesztési feladat támogatására használtam fel, az érdemi munka, elemzés és következtetések teljes mértékben saját szellemi alkotásomat képezik.</w:t>
      </w:r>
    </w:p>
    <w:p w14:paraId="2FD9A56D" w14:textId="77777777" w:rsidR="00E927B4" w:rsidRPr="00E927B4" w:rsidRDefault="00E927B4" w:rsidP="00E927B4"/>
    <w:p w14:paraId="763A68DF" w14:textId="3895F6E6" w:rsidR="00766D15" w:rsidRDefault="00E927B4" w:rsidP="00037D0C">
      <w:pPr>
        <w:pStyle w:val="Firstparagraph"/>
      </w:pPr>
      <w:r w:rsidRPr="00E927B4">
        <w:t>Példa a táblázat kitöltésére:</w:t>
      </w:r>
    </w:p>
    <w:tbl>
      <w:tblPr>
        <w:tblStyle w:val="TableGrid0"/>
        <w:tblW w:w="5000" w:type="pct"/>
        <w:tblLook w:val="04A0" w:firstRow="1" w:lastRow="0" w:firstColumn="1" w:lastColumn="0" w:noHBand="0" w:noVBand="1"/>
      </w:tblPr>
      <w:tblGrid>
        <w:gridCol w:w="2092"/>
        <w:gridCol w:w="2612"/>
        <w:gridCol w:w="1960"/>
        <w:gridCol w:w="1829"/>
      </w:tblGrid>
      <w:tr w:rsidR="005B2AF8" w:rsidRPr="005B2AF8" w14:paraId="40D9551E" w14:textId="77777777" w:rsidTr="00B9281E">
        <w:tc>
          <w:tcPr>
            <w:tcW w:w="1231" w:type="pct"/>
          </w:tcPr>
          <w:p w14:paraId="426C4CB7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Alkalmazott technológia</w:t>
            </w:r>
          </w:p>
        </w:tc>
        <w:tc>
          <w:tcPr>
            <w:tcW w:w="1538" w:type="pct"/>
          </w:tcPr>
          <w:p w14:paraId="4FC7CFD0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Alkalmazás módja</w:t>
            </w:r>
          </w:p>
        </w:tc>
        <w:tc>
          <w:tcPr>
            <w:tcW w:w="1154" w:type="pct"/>
          </w:tcPr>
          <w:p w14:paraId="3F7C3568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Előállított tartalom</w:t>
            </w:r>
          </w:p>
        </w:tc>
        <w:tc>
          <w:tcPr>
            <w:tcW w:w="1077" w:type="pct"/>
          </w:tcPr>
          <w:p w14:paraId="1B199E44" w14:textId="77777777" w:rsidR="005B2AF8" w:rsidRPr="005B2AF8" w:rsidRDefault="005B2AF8" w:rsidP="005B2AF8">
            <w:pPr>
              <w:ind w:firstLine="0"/>
              <w:rPr>
                <w:b/>
                <w:bCs/>
              </w:rPr>
            </w:pPr>
            <w:r w:rsidRPr="005B2AF8">
              <w:rPr>
                <w:b/>
                <w:bCs/>
              </w:rPr>
              <w:t>MI használat aránya</w:t>
            </w:r>
          </w:p>
        </w:tc>
      </w:tr>
      <w:tr w:rsidR="005B2AF8" w:rsidRPr="005B2AF8" w14:paraId="4ADBFBD2" w14:textId="77777777" w:rsidTr="00B9281E">
        <w:tc>
          <w:tcPr>
            <w:tcW w:w="1231" w:type="pct"/>
          </w:tcPr>
          <w:p w14:paraId="6CA34580" w14:textId="77777777" w:rsidR="005B2AF8" w:rsidRPr="005B2AF8" w:rsidRDefault="005B2AF8" w:rsidP="005B2AF8">
            <w:pPr>
              <w:ind w:firstLine="0"/>
            </w:pPr>
            <w:r w:rsidRPr="005B2AF8">
              <w:lastRenderedPageBreak/>
              <w:t>GPT-4o (OpenAI)</w:t>
            </w:r>
          </w:p>
        </w:tc>
        <w:tc>
          <w:tcPr>
            <w:tcW w:w="1538" w:type="pct"/>
          </w:tcPr>
          <w:p w14:paraId="4EAE2507" w14:textId="77777777" w:rsidR="005B2AF8" w:rsidRPr="005B2AF8" w:rsidRDefault="005B2AF8" w:rsidP="005B2AF8">
            <w:pPr>
              <w:ind w:firstLine="0"/>
            </w:pPr>
            <w:r w:rsidRPr="005B2AF8">
              <w:t>szöveges összefoglaló generálása</w:t>
            </w:r>
          </w:p>
        </w:tc>
        <w:tc>
          <w:tcPr>
            <w:tcW w:w="1154" w:type="pct"/>
          </w:tcPr>
          <w:p w14:paraId="09CF5C2E" w14:textId="3E002C03" w:rsidR="005B2AF8" w:rsidRPr="005B2AF8" w:rsidRDefault="005B2AF8" w:rsidP="005B2AF8">
            <w:pPr>
              <w:ind w:firstLine="0"/>
            </w:pPr>
            <w:r w:rsidRPr="005B2AF8">
              <w:t>2</w:t>
            </w:r>
            <w:r w:rsidR="00847FF4">
              <w:t>.</w:t>
            </w:r>
            <w:r w:rsidRPr="005B2AF8">
              <w:t>2 fejezet</w:t>
            </w:r>
          </w:p>
        </w:tc>
        <w:tc>
          <w:tcPr>
            <w:tcW w:w="1077" w:type="pct"/>
          </w:tcPr>
          <w:p w14:paraId="731013FE" w14:textId="77777777" w:rsidR="005B2AF8" w:rsidRPr="005B2AF8" w:rsidRDefault="005B2AF8" w:rsidP="005B2AF8">
            <w:pPr>
              <w:ind w:firstLine="0"/>
            </w:pPr>
            <w:r w:rsidRPr="005B2AF8">
              <w:t>80%</w:t>
            </w:r>
          </w:p>
        </w:tc>
      </w:tr>
      <w:tr w:rsidR="005B2AF8" w:rsidRPr="005B2AF8" w14:paraId="5175A8E4" w14:textId="77777777" w:rsidTr="00B9281E">
        <w:tc>
          <w:tcPr>
            <w:tcW w:w="1231" w:type="pct"/>
          </w:tcPr>
          <w:p w14:paraId="74588D90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043BCB32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04EEF6A3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5E788AE7" w14:textId="77777777" w:rsidR="005B2AF8" w:rsidRPr="005B2AF8" w:rsidRDefault="005B2AF8" w:rsidP="005B2AF8">
            <w:pPr>
              <w:ind w:firstLine="0"/>
            </w:pPr>
          </w:p>
        </w:tc>
      </w:tr>
      <w:tr w:rsidR="005B2AF8" w:rsidRPr="005B2AF8" w14:paraId="08B290B6" w14:textId="77777777" w:rsidTr="00B9281E">
        <w:tc>
          <w:tcPr>
            <w:tcW w:w="1231" w:type="pct"/>
          </w:tcPr>
          <w:p w14:paraId="29DD1F07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22FC0E1C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3AB61559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765DD49D" w14:textId="77777777" w:rsidR="005B2AF8" w:rsidRPr="005B2AF8" w:rsidRDefault="005B2AF8" w:rsidP="005B2AF8">
            <w:pPr>
              <w:ind w:firstLine="0"/>
            </w:pPr>
          </w:p>
        </w:tc>
      </w:tr>
      <w:tr w:rsidR="005B2AF8" w:rsidRPr="005B2AF8" w14:paraId="4E86CB04" w14:textId="77777777" w:rsidTr="00B9281E">
        <w:tc>
          <w:tcPr>
            <w:tcW w:w="1231" w:type="pct"/>
          </w:tcPr>
          <w:p w14:paraId="45664B64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538" w:type="pct"/>
          </w:tcPr>
          <w:p w14:paraId="00671ACA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154" w:type="pct"/>
          </w:tcPr>
          <w:p w14:paraId="0E7B7A99" w14:textId="77777777" w:rsidR="005B2AF8" w:rsidRPr="005B2AF8" w:rsidRDefault="005B2AF8" w:rsidP="005B2AF8">
            <w:pPr>
              <w:ind w:firstLine="0"/>
            </w:pPr>
          </w:p>
        </w:tc>
        <w:tc>
          <w:tcPr>
            <w:tcW w:w="1077" w:type="pct"/>
          </w:tcPr>
          <w:p w14:paraId="321AF070" w14:textId="77777777" w:rsidR="005B2AF8" w:rsidRPr="005B2AF8" w:rsidRDefault="005B2AF8" w:rsidP="005B2AF8">
            <w:pPr>
              <w:ind w:firstLine="0"/>
            </w:pPr>
          </w:p>
        </w:tc>
      </w:tr>
    </w:tbl>
    <w:p w14:paraId="04CB636D" w14:textId="77777777" w:rsidR="005B2AF8" w:rsidRPr="005B2AF8" w:rsidRDefault="005B2AF8" w:rsidP="005B2AF8">
      <w:pPr>
        <w:ind w:firstLine="0"/>
      </w:pPr>
    </w:p>
    <w:p w14:paraId="6FB29CF9" w14:textId="027A83AF" w:rsidR="0033258A" w:rsidRPr="002273BF" w:rsidRDefault="00B35A4D" w:rsidP="00A73F8D">
      <w:pPr>
        <w:spacing w:before="600" w:after="720"/>
        <w:ind w:firstLine="0"/>
        <w:rPr>
          <w:rFonts w:cs="Times New Roman"/>
          <w:color w:val="FF0000"/>
          <w:szCs w:val="24"/>
        </w:rPr>
      </w:pPr>
      <w:r w:rsidRPr="00B35A4D">
        <w:rPr>
          <w:rFonts w:cs="Times New Roman"/>
          <w:szCs w:val="24"/>
        </w:rPr>
        <w:t>Dátum:</w:t>
      </w:r>
      <w:r>
        <w:rPr>
          <w:rFonts w:cs="Times New Roman"/>
          <w:color w:val="FF0000"/>
          <w:szCs w:val="24"/>
        </w:rPr>
        <w:t xml:space="preserve"> </w:t>
      </w:r>
      <w:r w:rsidR="0033258A" w:rsidRPr="002273BF">
        <w:rPr>
          <w:rFonts w:cs="Times New Roman"/>
          <w:color w:val="FF0000"/>
          <w:szCs w:val="24"/>
        </w:rPr>
        <w:t>Veszprém</w:t>
      </w:r>
      <w:r w:rsidR="00E927B4">
        <w:rPr>
          <w:rFonts w:cs="Times New Roman"/>
          <w:color w:val="FF0000"/>
          <w:szCs w:val="24"/>
        </w:rPr>
        <w:t>/Nagykanizsa/Zalaegerszeg</w:t>
      </w:r>
      <w:r w:rsidR="0033258A" w:rsidRPr="002273BF">
        <w:rPr>
          <w:rFonts w:cs="Times New Roman"/>
          <w:color w:val="FF0000"/>
          <w:szCs w:val="24"/>
        </w:rPr>
        <w:t xml:space="preserve">, </w:t>
      </w:r>
      <w:r w:rsidR="00603001">
        <w:rPr>
          <w:rFonts w:cs="Times New Roman"/>
          <w:color w:val="FF0000"/>
          <w:szCs w:val="24"/>
        </w:rPr>
        <w:t>20.. &lt;&lt;hónap neve&gt;&gt; &lt;&lt;nap</w:t>
      </w:r>
      <w:r w:rsidR="00A73F8D">
        <w:rPr>
          <w:rFonts w:cs="Times New Roman"/>
          <w:color w:val="FF0000"/>
          <w:szCs w:val="24"/>
        </w:rPr>
        <w:t>&gt;&gt;.</w:t>
      </w:r>
    </w:p>
    <w:p w14:paraId="323CF5B1" w14:textId="77777777" w:rsidR="00037D0C" w:rsidRPr="00572DF2" w:rsidRDefault="00037D0C" w:rsidP="00037D0C">
      <w:pPr>
        <w:tabs>
          <w:tab w:val="left" w:pos="5103"/>
          <w:tab w:val="left" w:leader="dot" w:pos="7938"/>
        </w:tabs>
        <w:ind w:left="312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7AA5D3E" w14:textId="77777777" w:rsidR="0033258A" w:rsidRDefault="00037D0C" w:rsidP="00674F6E">
      <w:pPr>
        <w:tabs>
          <w:tab w:val="center" w:pos="6521"/>
        </w:tabs>
        <w:spacing w:line="264" w:lineRule="auto"/>
        <w:ind w:left="11" w:right="-2"/>
        <w:rPr>
          <w:rFonts w:cs="Times New Roman"/>
          <w:szCs w:val="24"/>
        </w:rPr>
      </w:pPr>
      <w:r>
        <w:rPr>
          <w:rFonts w:eastAsia="Times New Roman"/>
          <w:i/>
        </w:rPr>
        <w:tab/>
      </w:r>
      <w:r w:rsidRPr="002273BF">
        <w:rPr>
          <w:rFonts w:eastAsia="Times New Roman"/>
          <w:i/>
          <w:color w:val="FF0000"/>
        </w:rPr>
        <w:t>&lt;&lt;</w:t>
      </w:r>
      <w:r w:rsidR="00674F6E" w:rsidRPr="002273BF">
        <w:rPr>
          <w:rFonts w:eastAsia="Times New Roman"/>
          <w:i/>
          <w:color w:val="FF0000"/>
        </w:rPr>
        <w:t>h</w:t>
      </w:r>
      <w:r w:rsidRPr="002273BF">
        <w:rPr>
          <w:rFonts w:eastAsia="Times New Roman"/>
          <w:i/>
          <w:color w:val="FF0000"/>
        </w:rPr>
        <w:t>allgató neve&gt;&gt;</w:t>
      </w:r>
    </w:p>
    <w:p w14:paraId="0DC7FA7A" w14:textId="77777777" w:rsidR="003601AC" w:rsidRPr="00572DF2" w:rsidRDefault="003601AC" w:rsidP="009F025B">
      <w:pPr>
        <w:pStyle w:val="Title"/>
        <w:spacing w:after="480" w:line="360" w:lineRule="auto"/>
      </w:pPr>
      <w:r w:rsidRPr="00674F6E">
        <w:lastRenderedPageBreak/>
        <w:t>Témavezetői</w:t>
      </w:r>
      <w:r>
        <w:t xml:space="preserve"> nyilatkozat</w:t>
      </w:r>
    </w:p>
    <w:p w14:paraId="4BE0E3D3" w14:textId="79555DDC" w:rsidR="0033258A" w:rsidRPr="00572DF2" w:rsidRDefault="0033258A" w:rsidP="00037D0C">
      <w:pPr>
        <w:pStyle w:val="Firstparagraph"/>
      </w:pPr>
      <w:r w:rsidRPr="00572DF2">
        <w:t xml:space="preserve">Alulírott </w:t>
      </w:r>
      <w:r w:rsidRPr="00CF499E">
        <w:rPr>
          <w:rFonts w:eastAsia="Times New Roman"/>
          <w:iCs/>
          <w:color w:val="FF0000"/>
        </w:rPr>
        <w:t>&lt;&lt;témavezető neve&gt;&gt;</w:t>
      </w:r>
      <w:r w:rsidRPr="002273BF">
        <w:rPr>
          <w:color w:val="FF0000"/>
        </w:rPr>
        <w:t xml:space="preserve"> </w:t>
      </w:r>
      <w:r w:rsidRPr="00572DF2">
        <w:t xml:space="preserve">témavezető kijelentem, hogy a </w:t>
      </w:r>
      <w:r w:rsidR="00A73F8D" w:rsidRPr="00766D15">
        <w:rPr>
          <w:color w:val="FF0000"/>
        </w:rPr>
        <w:t>&lt;&lt;dolgozatcím&gt;&gt;</w:t>
      </w:r>
      <w:r w:rsidR="00A73F8D">
        <w:t xml:space="preserve"> című </w:t>
      </w:r>
      <w:r w:rsidRPr="00572DF2">
        <w:t xml:space="preserve">dolgozatot </w:t>
      </w:r>
      <w:r w:rsidRPr="002273BF">
        <w:rPr>
          <w:rFonts w:eastAsia="Times New Roman"/>
          <w:i/>
          <w:color w:val="FF0000"/>
        </w:rPr>
        <w:t>&lt;&lt;</w:t>
      </w:r>
      <w:r w:rsidR="00037D0C" w:rsidRPr="002273BF">
        <w:rPr>
          <w:color w:val="FF0000"/>
        </w:rPr>
        <w:t>hallgató neve</w:t>
      </w:r>
      <w:r w:rsidRPr="002273BF">
        <w:rPr>
          <w:rFonts w:eastAsia="Times New Roman"/>
          <w:i/>
          <w:color w:val="FF0000"/>
        </w:rPr>
        <w:t>&gt;&gt;</w:t>
      </w:r>
      <w:r w:rsidRPr="00572DF2">
        <w:rPr>
          <w:rFonts w:eastAsia="Times New Roman"/>
          <w:i/>
        </w:rPr>
        <w:t xml:space="preserve"> </w:t>
      </w:r>
      <w:r w:rsidRPr="00572DF2">
        <w:t xml:space="preserve">a Pannon Egyetem </w:t>
      </w:r>
      <w:r w:rsidRPr="00CF499E">
        <w:rPr>
          <w:rFonts w:eastAsia="Times New Roman"/>
          <w:iCs/>
          <w:color w:val="FF0000"/>
        </w:rPr>
        <w:t>&lt;&lt;tanszék neve&gt;&gt;</w:t>
      </w:r>
      <w:r w:rsidR="00CF499E" w:rsidRPr="00CF499E">
        <w:rPr>
          <w:rFonts w:eastAsia="Times New Roman"/>
          <w:iCs/>
          <w:color w:val="FF0000"/>
        </w:rPr>
        <w:t>én</w:t>
      </w:r>
      <w:r w:rsidRPr="00572DF2">
        <w:t xml:space="preserve"> készítette </w:t>
      </w:r>
      <w:r w:rsidRPr="002273BF">
        <w:rPr>
          <w:color w:val="FF0000"/>
        </w:rPr>
        <w:t xml:space="preserve">&lt;&lt;végzettség&gt;&gt; </w:t>
      </w:r>
      <w:r w:rsidRPr="00572DF2">
        <w:t>végzettség megszerzése érdekében.</w:t>
      </w:r>
    </w:p>
    <w:p w14:paraId="0D90F6C3" w14:textId="77777777" w:rsidR="0033258A" w:rsidRPr="00572DF2" w:rsidRDefault="0033258A" w:rsidP="00F630E6">
      <w:pPr>
        <w:ind w:firstLine="0"/>
      </w:pPr>
      <w:r w:rsidRPr="00572DF2">
        <w:t>Kijelentem, hogy a dolgozat védésre bocsátását engedélyezem.</w:t>
      </w:r>
    </w:p>
    <w:p w14:paraId="15BC7677" w14:textId="77777777" w:rsidR="00F630E6" w:rsidRPr="002273BF" w:rsidRDefault="00B35A4D" w:rsidP="00F630E6">
      <w:pPr>
        <w:spacing w:before="600" w:after="720"/>
        <w:ind w:firstLine="0"/>
        <w:rPr>
          <w:rFonts w:cs="Times New Roman"/>
          <w:color w:val="FF0000"/>
          <w:szCs w:val="24"/>
        </w:rPr>
      </w:pPr>
      <w:r w:rsidRPr="00B35A4D">
        <w:rPr>
          <w:rFonts w:cs="Times New Roman"/>
          <w:szCs w:val="24"/>
        </w:rPr>
        <w:t xml:space="preserve">Dátum: </w:t>
      </w:r>
      <w:r w:rsidR="00F630E6" w:rsidRPr="002273BF">
        <w:rPr>
          <w:rFonts w:cs="Times New Roman"/>
          <w:color w:val="FF0000"/>
          <w:szCs w:val="24"/>
        </w:rPr>
        <w:t>Veszprém</w:t>
      </w:r>
      <w:r w:rsidR="00F630E6">
        <w:rPr>
          <w:rFonts w:cs="Times New Roman"/>
          <w:color w:val="FF0000"/>
          <w:szCs w:val="24"/>
        </w:rPr>
        <w:t>/Nagykanizsa/Zalaegerszeg</w:t>
      </w:r>
      <w:r w:rsidR="00F630E6" w:rsidRPr="002273BF">
        <w:rPr>
          <w:rFonts w:cs="Times New Roman"/>
          <w:color w:val="FF0000"/>
          <w:szCs w:val="24"/>
        </w:rPr>
        <w:t xml:space="preserve">, </w:t>
      </w:r>
      <w:r w:rsidR="00F630E6">
        <w:rPr>
          <w:rFonts w:cs="Times New Roman"/>
          <w:color w:val="FF0000"/>
          <w:szCs w:val="24"/>
        </w:rPr>
        <w:t>20.. &lt;&lt;hónap neve&gt;&gt; &lt;&lt;nap&gt;&gt;.</w:t>
      </w:r>
    </w:p>
    <w:p w14:paraId="0D5759E7" w14:textId="7A198234" w:rsidR="0033258A" w:rsidRPr="002273BF" w:rsidRDefault="0033258A" w:rsidP="00F630E6">
      <w:pPr>
        <w:spacing w:before="600" w:after="720"/>
        <w:ind w:firstLine="0"/>
        <w:rPr>
          <w:rFonts w:cs="Times New Roman"/>
          <w:color w:val="FF0000"/>
          <w:szCs w:val="24"/>
        </w:rPr>
      </w:pPr>
    </w:p>
    <w:p w14:paraId="6B20BC32" w14:textId="77777777" w:rsidR="00674F6E" w:rsidRPr="00572DF2" w:rsidRDefault="00674F6E" w:rsidP="00674F6E">
      <w:pPr>
        <w:tabs>
          <w:tab w:val="left" w:pos="5103"/>
          <w:tab w:val="left" w:leader="dot" w:pos="7938"/>
        </w:tabs>
        <w:ind w:left="312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61E0BCBA" w14:textId="77777777" w:rsidR="00674F6E" w:rsidRDefault="00674F6E" w:rsidP="00674F6E">
      <w:pPr>
        <w:tabs>
          <w:tab w:val="center" w:pos="6521"/>
        </w:tabs>
        <w:spacing w:line="264" w:lineRule="auto"/>
        <w:ind w:left="11" w:right="-2"/>
        <w:rPr>
          <w:rFonts w:cs="Times New Roman"/>
          <w:szCs w:val="24"/>
        </w:rPr>
      </w:pPr>
      <w:r>
        <w:rPr>
          <w:rFonts w:eastAsia="Times New Roman"/>
          <w:i/>
        </w:rPr>
        <w:tab/>
      </w:r>
      <w:r w:rsidRPr="002273BF">
        <w:rPr>
          <w:rFonts w:eastAsia="Times New Roman"/>
          <w:i/>
          <w:color w:val="FF0000"/>
        </w:rPr>
        <w:t>&lt;&lt;témavezető neve&gt;&gt;</w:t>
      </w:r>
    </w:p>
    <w:p w14:paraId="05B52170" w14:textId="77777777" w:rsidR="0091475E" w:rsidRPr="008B78D3" w:rsidRDefault="0091475E" w:rsidP="009F025B">
      <w:pPr>
        <w:pStyle w:val="Title1"/>
        <w:rPr>
          <w:lang w:val="hu-HU"/>
        </w:rPr>
      </w:pPr>
      <w:r w:rsidRPr="008B78D3">
        <w:rPr>
          <w:lang w:val="hu-HU"/>
        </w:rPr>
        <w:lastRenderedPageBreak/>
        <w:t>Köszönetnyilvánítás</w:t>
      </w:r>
      <w:bookmarkEnd w:id="1"/>
    </w:p>
    <w:p w14:paraId="10D06E74" w14:textId="77777777" w:rsidR="005E3250" w:rsidRDefault="000E0C4A" w:rsidP="00037D0C">
      <w:pPr>
        <w:pStyle w:val="Firstparagraph"/>
      </w:pPr>
      <w:r w:rsidRPr="000E0C4A">
        <w:t>A hallgató köszönetet nyilvánít mindazoknak, akiktől (elméleti, gyakorlati, erkölcsi stb.) segítséget kapott.</w:t>
      </w:r>
    </w:p>
    <w:p w14:paraId="272A046D" w14:textId="77777777" w:rsidR="0091475E" w:rsidRPr="008B78D3" w:rsidRDefault="0091475E" w:rsidP="009F025B">
      <w:pPr>
        <w:pStyle w:val="Title1"/>
        <w:rPr>
          <w:lang w:val="hu-HU"/>
        </w:rPr>
      </w:pPr>
      <w:bookmarkStart w:id="2" w:name="_Toc68948684"/>
      <w:r w:rsidRPr="008B78D3">
        <w:rPr>
          <w:lang w:val="hu-HU"/>
        </w:rPr>
        <w:lastRenderedPageBreak/>
        <w:t>Tartalmi összefoglaló</w:t>
      </w:r>
      <w:bookmarkEnd w:id="2"/>
    </w:p>
    <w:p w14:paraId="11F88A7D" w14:textId="77777777" w:rsidR="00D41BAC" w:rsidRDefault="004B05C5" w:rsidP="00037D0C">
      <w:pPr>
        <w:pStyle w:val="Firstparagraph"/>
      </w:pPr>
      <w:r>
        <w:t>Tartalmi összefoglaló magyarul</w:t>
      </w:r>
      <w:r w:rsidR="001A7988">
        <w:t>.</w:t>
      </w:r>
      <w:r w:rsidR="00D41BAC">
        <w:t xml:space="preserve"> Az összefoglalónak tartalmaznia kell (rövid, velős és összefüggő megfogalmazásban) a következőket:</w:t>
      </w:r>
    </w:p>
    <w:p w14:paraId="06E59C6E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téma megnevezése, </w:t>
      </w:r>
    </w:p>
    <w:p w14:paraId="31AED239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megoldott feladat megfogalmazása, </w:t>
      </w:r>
    </w:p>
    <w:p w14:paraId="1AC39945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megoldási mód, </w:t>
      </w:r>
    </w:p>
    <w:p w14:paraId="5CDBA742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elért eredmények, </w:t>
      </w:r>
    </w:p>
    <w:p w14:paraId="71AC7BD8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kulcsszavak (4-6 darab) </w:t>
      </w:r>
    </w:p>
    <w:p w14:paraId="01180AC1" w14:textId="77777777" w:rsidR="00D41BAC" w:rsidRDefault="00D41BAC" w:rsidP="00D41BAC">
      <w:pPr>
        <w:numPr>
          <w:ilvl w:val="0"/>
          <w:numId w:val="12"/>
        </w:numPr>
        <w:spacing w:after="3" w:line="264" w:lineRule="auto"/>
        <w:ind w:hanging="360"/>
        <w:jc w:val="left"/>
      </w:pPr>
      <w:r>
        <w:t xml:space="preserve">terjedelme nem lehet több 1 A4-es oldalnál. </w:t>
      </w:r>
    </w:p>
    <w:p w14:paraId="12613634" w14:textId="77777777" w:rsidR="00933CB3" w:rsidRDefault="00D41BAC" w:rsidP="00CA5F8B">
      <w:r>
        <w:t>Az összefoglalót magyar és angol nyelven kell készíteni. Sorrendben a dolgozat nyelvével megegyező kerül előrébb.</w:t>
      </w:r>
      <w:r w:rsidR="00933CB3">
        <w:t xml:space="preserve"> </w:t>
      </w:r>
      <w:r w:rsidR="00CA5F8B">
        <w:t>A cím Title stílusú</w:t>
      </w:r>
      <w:r w:rsidR="000F5390">
        <w:t>, formázása</w:t>
      </w:r>
      <w:r w:rsidR="00CA5F8B">
        <w:t xml:space="preserve">: </w:t>
      </w:r>
      <w:r w:rsidR="00933CB3">
        <w:t xml:space="preserve">Times New Roman, nagybetű, 14 pt, </w:t>
      </w:r>
      <w:r w:rsidR="009823AA">
        <w:t>félkövér</w:t>
      </w:r>
      <w:r w:rsidR="00933CB3">
        <w:t xml:space="preserve">, </w:t>
      </w:r>
      <w:r w:rsidR="009823AA">
        <w:t>középre igazított</w:t>
      </w:r>
      <w:r w:rsidR="00CA5F8B">
        <w:t>; a</w:t>
      </w:r>
      <w:r w:rsidR="00933CB3">
        <w:t xml:space="preserve">z összefoglaló </w:t>
      </w:r>
      <w:r w:rsidR="00191D29">
        <w:t>Normál stílusú</w:t>
      </w:r>
      <w:r w:rsidR="000F5390">
        <w:t>, formázása</w:t>
      </w:r>
      <w:r w:rsidR="00933CB3">
        <w:t xml:space="preserve">: Times New Roman, 12 pt, </w:t>
      </w:r>
      <w:r w:rsidR="00761FB3">
        <w:t>sorkizárt</w:t>
      </w:r>
      <w:r w:rsidR="00933CB3">
        <w:t>, 1</w:t>
      </w:r>
      <w:r w:rsidR="00761FB3">
        <w:t>.</w:t>
      </w:r>
      <w:r w:rsidR="00933CB3">
        <w:t>5</w:t>
      </w:r>
      <w:r w:rsidR="00761FB3">
        <w:t>-ös</w:t>
      </w:r>
      <w:r w:rsidR="00933CB3">
        <w:t xml:space="preserve"> </w:t>
      </w:r>
      <w:r w:rsidR="00761FB3">
        <w:t>sortávolság</w:t>
      </w:r>
      <w:r w:rsidR="00933CB3">
        <w:t xml:space="preserve">. </w:t>
      </w:r>
    </w:p>
    <w:p w14:paraId="36692330" w14:textId="77777777" w:rsidR="006E17E0" w:rsidRPr="008D24E0" w:rsidRDefault="006E17E0" w:rsidP="00124731">
      <w:pPr>
        <w:spacing w:before="600"/>
        <w:rPr>
          <w:rFonts w:cs="Times New Roman"/>
          <w:szCs w:val="24"/>
        </w:rPr>
      </w:pPr>
      <w:r w:rsidRPr="00124731">
        <w:rPr>
          <w:rFonts w:cs="Times New Roman"/>
          <w:b/>
          <w:szCs w:val="24"/>
        </w:rPr>
        <w:t>Kulcsszavak:</w:t>
      </w:r>
      <w:r>
        <w:rPr>
          <w:rFonts w:cs="Times New Roman"/>
          <w:szCs w:val="24"/>
        </w:rPr>
        <w:t xml:space="preserve"> </w:t>
      </w:r>
      <w:r w:rsidR="000E0C4A">
        <w:rPr>
          <w:rFonts w:cs="Times New Roman"/>
          <w:szCs w:val="24"/>
        </w:rPr>
        <w:t>[4-</w:t>
      </w:r>
      <w:r w:rsidR="00042B01">
        <w:rPr>
          <w:rFonts w:cs="Times New Roman"/>
          <w:szCs w:val="24"/>
        </w:rPr>
        <w:t>6</w:t>
      </w:r>
      <w:r w:rsidR="000E0C4A">
        <w:rPr>
          <w:rFonts w:cs="Times New Roman"/>
          <w:szCs w:val="24"/>
        </w:rPr>
        <w:t xml:space="preserve"> kulcsszó felsorolása</w:t>
      </w:r>
      <w:r w:rsidR="00761FB3">
        <w:rPr>
          <w:rFonts w:cs="Times New Roman"/>
          <w:szCs w:val="24"/>
        </w:rPr>
        <w:t>, vesszővel elválasztva</w:t>
      </w:r>
      <w:r w:rsidR="000E0C4A">
        <w:rPr>
          <w:rFonts w:cs="Times New Roman"/>
          <w:szCs w:val="24"/>
        </w:rPr>
        <w:t>]</w:t>
      </w:r>
    </w:p>
    <w:p w14:paraId="7A77B38D" w14:textId="77777777" w:rsidR="00632D14" w:rsidRPr="00674F6E" w:rsidRDefault="00632D14" w:rsidP="009F025B">
      <w:pPr>
        <w:pStyle w:val="Title1"/>
      </w:pPr>
      <w:r w:rsidRPr="00674F6E">
        <w:lastRenderedPageBreak/>
        <w:t>Abstract</w:t>
      </w:r>
    </w:p>
    <w:p w14:paraId="5D3018EA" w14:textId="77777777" w:rsidR="003B71D8" w:rsidRPr="00B66B8E" w:rsidRDefault="00BF459C" w:rsidP="00037D0C">
      <w:pPr>
        <w:pStyle w:val="Firstparagraph"/>
        <w:rPr>
          <w:lang w:val="en-GB"/>
        </w:rPr>
      </w:pPr>
      <w:r>
        <w:rPr>
          <w:lang w:val="en-GB"/>
        </w:rPr>
        <w:t>Abstract in English</w:t>
      </w:r>
    </w:p>
    <w:p w14:paraId="1938AA0B" w14:textId="77777777" w:rsidR="00DF2021" w:rsidRDefault="00DF2021" w:rsidP="00DF2021">
      <w:pPr>
        <w:spacing w:before="600"/>
        <w:rPr>
          <w:rFonts w:cs="Times New Roman"/>
          <w:szCs w:val="24"/>
          <w:lang w:val="en-GB"/>
        </w:rPr>
      </w:pPr>
      <w:r w:rsidRPr="00B66B8E">
        <w:rPr>
          <w:rFonts w:cs="Times New Roman"/>
          <w:b/>
          <w:szCs w:val="24"/>
          <w:lang w:val="en-GB"/>
        </w:rPr>
        <w:t>Keywords:</w:t>
      </w:r>
      <w:r w:rsidRPr="00B66B8E">
        <w:rPr>
          <w:rFonts w:cs="Times New Roman"/>
          <w:szCs w:val="24"/>
          <w:lang w:val="en-GB"/>
        </w:rPr>
        <w:t xml:space="preserve"> </w:t>
      </w:r>
      <w:r w:rsidR="001F1695">
        <w:rPr>
          <w:rFonts w:cs="Times New Roman"/>
          <w:szCs w:val="24"/>
          <w:lang w:val="en-GB"/>
        </w:rPr>
        <w:t>[list 4-</w:t>
      </w:r>
      <w:r w:rsidR="00933CB3">
        <w:rPr>
          <w:rFonts w:cs="Times New Roman"/>
          <w:szCs w:val="24"/>
          <w:lang w:val="en-GB"/>
        </w:rPr>
        <w:t>6</w:t>
      </w:r>
      <w:r w:rsidR="001F1695">
        <w:rPr>
          <w:rFonts w:cs="Times New Roman"/>
          <w:szCs w:val="24"/>
          <w:lang w:val="en-GB"/>
        </w:rPr>
        <w:t xml:space="preserve"> keywords]</w:t>
      </w:r>
    </w:p>
    <w:p w14:paraId="2DE02417" w14:textId="77777777" w:rsidR="00674F6E" w:rsidRDefault="00674F6E">
      <w:pPr>
        <w:spacing w:after="160" w:line="259" w:lineRule="auto"/>
        <w:ind w:firstLine="0"/>
        <w:jc w:val="left"/>
        <w:rPr>
          <w:rFonts w:cs="Times New Roman"/>
          <w:szCs w:val="24"/>
          <w:lang w:val="en-GB"/>
        </w:rPr>
      </w:pPr>
      <w:r>
        <w:rPr>
          <w:rFonts w:cs="Times New Roman"/>
          <w:szCs w:val="24"/>
          <w:lang w:val="en-GB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8709175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D553C3" w14:textId="77777777" w:rsidR="00674F6E" w:rsidRPr="00674F6E" w:rsidRDefault="00674F6E" w:rsidP="00674F6E">
          <w:pPr>
            <w:pStyle w:val="TOCHeading"/>
            <w:spacing w:after="480"/>
            <w:rPr>
              <w:rStyle w:val="Title1Char"/>
              <w:color w:val="auto"/>
            </w:rPr>
          </w:pPr>
          <w:proofErr w:type="spellStart"/>
          <w:r w:rsidRPr="00674F6E">
            <w:rPr>
              <w:rStyle w:val="Title1Char"/>
              <w:color w:val="auto"/>
            </w:rPr>
            <w:t>Tartalomjegyzék</w:t>
          </w:r>
          <w:proofErr w:type="spellEnd"/>
        </w:p>
        <w:p w14:paraId="082C417A" w14:textId="798EA680" w:rsidR="009A270C" w:rsidRDefault="00674F6E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34833" w:history="1">
            <w:r w:rsidR="009A270C" w:rsidRPr="00E63AFF">
              <w:rPr>
                <w:rStyle w:val="Hyperlink"/>
                <w:noProof/>
              </w:rPr>
              <w:t>Jelölésjegyzék</w:t>
            </w:r>
            <w:r w:rsidR="009A270C">
              <w:rPr>
                <w:noProof/>
                <w:webHidden/>
              </w:rPr>
              <w:tab/>
            </w:r>
            <w:r w:rsidR="009A270C">
              <w:rPr>
                <w:noProof/>
                <w:webHidden/>
              </w:rPr>
              <w:fldChar w:fldCharType="begin"/>
            </w:r>
            <w:r w:rsidR="009A270C">
              <w:rPr>
                <w:noProof/>
                <w:webHidden/>
              </w:rPr>
              <w:instrText xml:space="preserve"> PAGEREF _Toc225934833 \h </w:instrText>
            </w:r>
            <w:r w:rsidR="009A270C">
              <w:rPr>
                <w:noProof/>
                <w:webHidden/>
              </w:rPr>
            </w:r>
            <w:r w:rsidR="009A270C">
              <w:rPr>
                <w:noProof/>
                <w:webHidden/>
              </w:rPr>
              <w:fldChar w:fldCharType="separate"/>
            </w:r>
            <w:r w:rsidR="009A270C">
              <w:rPr>
                <w:noProof/>
                <w:webHidden/>
              </w:rPr>
              <w:t>10</w:t>
            </w:r>
            <w:r w:rsidR="009A270C">
              <w:rPr>
                <w:noProof/>
                <w:webHidden/>
              </w:rPr>
              <w:fldChar w:fldCharType="end"/>
            </w:r>
          </w:hyperlink>
        </w:p>
        <w:p w14:paraId="24D88F0F" w14:textId="58C7B0B9" w:rsidR="009A270C" w:rsidRDefault="009A270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34" w:history="1">
            <w:r w:rsidRPr="00E63AFF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EC98" w14:textId="748484EB" w:rsidR="009A270C" w:rsidRDefault="009A270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35" w:history="1">
            <w:r w:rsidRPr="00E63AFF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55B43" w14:textId="717E7614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38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C# Programozási Nyelv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ADD3A" w14:textId="50095AC1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39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.NET MAUI mint az alkalmazás front-end keretrendszere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C347" w14:textId="147C19C0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0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MS SQL Server mint központi adatbázis-kezelő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14006" w14:textId="7E935B1F" w:rsidR="009A270C" w:rsidRDefault="009A270C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1" w:history="1">
            <w:r w:rsidRPr="00E63AFF">
              <w:rPr>
                <w:rStyle w:val="Hyperlink"/>
                <w:rFonts w:ascii="Arial" w:hAnsi="Arial"/>
                <w:noProof/>
              </w:rPr>
              <w:t>2.3.1.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Skálázhatóság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22017" w14:textId="2225F11D" w:rsidR="009A270C" w:rsidRDefault="009A270C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2" w:history="1">
            <w:r w:rsidRPr="00E63AFF">
              <w:rPr>
                <w:rStyle w:val="Hyperlink"/>
                <w:rFonts w:ascii="Arial" w:hAnsi="Arial"/>
                <w:noProof/>
              </w:rPr>
              <w:t>2.3.2.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Gyorsaság (Teljesítmény)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5DA37" w14:textId="1DB1AC3E" w:rsidR="009A270C" w:rsidRDefault="009A270C">
          <w:pPr>
            <w:pStyle w:val="TOC3"/>
            <w:rPr>
              <w:rFonts w:asciiTheme="minorHAnsi" w:eastAsiaTheme="minorEastAsia" w:hAnsiTheme="minorHAnsi" w:cstheme="minorBidi"/>
              <w:i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3" w:history="1">
            <w:r w:rsidRPr="00E63AFF">
              <w:rPr>
                <w:rStyle w:val="Hyperlink"/>
                <w:rFonts w:ascii="Arial" w:hAnsi="Arial"/>
                <w:noProof/>
              </w:rPr>
              <w:t>2.3.3.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Megbízhatóság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2AE0" w14:textId="073CD809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4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Visual Studio 2022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6A460" w14:textId="4920CFD9" w:rsidR="009A270C" w:rsidRDefault="009A270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5" w:history="1">
            <w:r w:rsidRPr="00E63AFF">
              <w:rPr>
                <w:rStyle w:val="Hyperlink"/>
                <w:rFonts w:ascii="Arial" w:hAnsi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Piackutatás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CB7EA" w14:textId="4D4D6C95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6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Journl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58F6" w14:textId="217FFA7D" w:rsidR="009A270C" w:rsidRDefault="009A270C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7" w:history="1">
            <w:r w:rsidRPr="00E63AF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Doctolib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9DBF" w14:textId="7014C976" w:rsidR="009A270C" w:rsidRDefault="009A270C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5934848" w:history="1">
            <w:r w:rsidRPr="00E63AFF">
              <w:rPr>
                <w:rStyle w:val="Hyperlink"/>
                <w:rFonts w:ascii="Arial" w:hAnsi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E63AFF">
              <w:rPr>
                <w:rStyle w:val="Hyperlink"/>
                <w:noProof/>
              </w:rPr>
              <w:t>Megvalósítás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_Toc225934848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6ABA" w14:textId="56B5940F" w:rsidR="00674F6E" w:rsidRDefault="00674F6E">
          <w:r>
            <w:rPr>
              <w:b/>
              <w:bCs/>
            </w:rPr>
            <w:fldChar w:fldCharType="end"/>
          </w:r>
        </w:p>
      </w:sdtContent>
    </w:sdt>
    <w:p w14:paraId="3B464EAB" w14:textId="77777777" w:rsidR="00842554" w:rsidRDefault="00842554" w:rsidP="00842554">
      <w:pPr>
        <w:tabs>
          <w:tab w:val="left" w:pos="1220"/>
        </w:tabs>
        <w:sectPr w:rsidR="00842554" w:rsidSect="00906D47">
          <w:headerReference w:type="default" r:id="rId11"/>
          <w:footerReference w:type="default" r:id="rId12"/>
          <w:type w:val="continuous"/>
          <w:pgSz w:w="11906" w:h="16838" w:code="9"/>
          <w:pgMar w:top="1418" w:right="1418" w:bottom="1418" w:left="1418" w:header="709" w:footer="709" w:gutter="567"/>
          <w:pgNumType w:start="2"/>
          <w:cols w:space="708"/>
          <w:docGrid w:linePitch="360"/>
        </w:sectPr>
      </w:pPr>
    </w:p>
    <w:p w14:paraId="1344BB95" w14:textId="77777777" w:rsidR="00842554" w:rsidRDefault="00842554">
      <w:pPr>
        <w:spacing w:after="160" w:line="259" w:lineRule="auto"/>
        <w:ind w:firstLine="0"/>
        <w:jc w:val="left"/>
        <w:rPr>
          <w:rFonts w:cs="Times New Roman"/>
          <w:bCs/>
          <w:caps/>
          <w:szCs w:val="24"/>
        </w:rPr>
      </w:pPr>
      <w:r>
        <w:lastRenderedPageBreak/>
        <w:br w:type="page"/>
      </w:r>
    </w:p>
    <w:p w14:paraId="4EDD0537" w14:textId="77777777" w:rsidR="00842554" w:rsidRDefault="00842554" w:rsidP="00842554">
      <w:pPr>
        <w:pStyle w:val="Cmsor1-szmozatlan"/>
      </w:pPr>
      <w:bookmarkStart w:id="3" w:name="_Toc225934833"/>
      <w:r>
        <w:lastRenderedPageBreak/>
        <w:t>Jelölésjegyzék</w:t>
      </w:r>
      <w:bookmarkEnd w:id="3"/>
    </w:p>
    <w:tbl>
      <w:tblPr>
        <w:tblStyle w:val="TableGrid0"/>
        <w:tblW w:w="86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7513"/>
      </w:tblGrid>
      <w:tr w:rsidR="00250DAD" w14:paraId="0A093C2C" w14:textId="77777777" w:rsidTr="00250DAD">
        <w:tc>
          <w:tcPr>
            <w:tcW w:w="1129" w:type="dxa"/>
          </w:tcPr>
          <w:p w14:paraId="101DF0C4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AI:</w:t>
            </w:r>
          </w:p>
        </w:tc>
        <w:tc>
          <w:tcPr>
            <w:tcW w:w="7513" w:type="dxa"/>
          </w:tcPr>
          <w:p w14:paraId="67AA4440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Artificial Intelligence (Mesterséges Intelligencia)</w:t>
            </w:r>
          </w:p>
        </w:tc>
      </w:tr>
      <w:tr w:rsidR="00250DAD" w14:paraId="4B1A6B80" w14:textId="77777777" w:rsidTr="00250DAD">
        <w:tc>
          <w:tcPr>
            <w:tcW w:w="1129" w:type="dxa"/>
          </w:tcPr>
          <w:p w14:paraId="1F560D32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GPU:</w:t>
            </w:r>
          </w:p>
        </w:tc>
        <w:tc>
          <w:tcPr>
            <w:tcW w:w="7513" w:type="dxa"/>
          </w:tcPr>
          <w:p w14:paraId="43450D42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Graphical Processing Unit (Grafikus Processzor / Grafikus Feldolgozó Egység)</w:t>
            </w:r>
          </w:p>
        </w:tc>
      </w:tr>
      <w:tr w:rsidR="00250DAD" w14:paraId="42C48711" w14:textId="77777777" w:rsidTr="00250DAD">
        <w:tc>
          <w:tcPr>
            <w:tcW w:w="1129" w:type="dxa"/>
          </w:tcPr>
          <w:p w14:paraId="4F9AF520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API:</w:t>
            </w:r>
          </w:p>
        </w:tc>
        <w:tc>
          <w:tcPr>
            <w:tcW w:w="7513" w:type="dxa"/>
          </w:tcPr>
          <w:p w14:paraId="06BAAE7C" w14:textId="77777777" w:rsidR="00250DAD" w:rsidRDefault="00764FF6">
            <w:pPr>
              <w:spacing w:after="160" w:line="259" w:lineRule="auto"/>
              <w:ind w:firstLine="0"/>
              <w:jc w:val="left"/>
            </w:pPr>
            <w:r w:rsidRPr="00764FF6">
              <w:t>Application Programming Interface (Alkalmazásprogramozási Felület)</w:t>
            </w:r>
          </w:p>
        </w:tc>
      </w:tr>
      <w:tr w:rsidR="00250DAD" w14:paraId="2F4A1B56" w14:textId="77777777" w:rsidTr="00250DAD">
        <w:tc>
          <w:tcPr>
            <w:tcW w:w="1129" w:type="dxa"/>
          </w:tcPr>
          <w:p w14:paraId="087E5D9D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CPU:</w:t>
            </w:r>
          </w:p>
        </w:tc>
        <w:tc>
          <w:tcPr>
            <w:tcW w:w="7513" w:type="dxa"/>
          </w:tcPr>
          <w:p w14:paraId="72D9F99E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Central Processing Unit (Központi Feldolgozó Egység / Processzor)</w:t>
            </w:r>
          </w:p>
        </w:tc>
      </w:tr>
      <w:tr w:rsidR="00250DAD" w14:paraId="0738A8BA" w14:textId="77777777" w:rsidTr="00250DAD">
        <w:tc>
          <w:tcPr>
            <w:tcW w:w="1129" w:type="dxa"/>
          </w:tcPr>
          <w:p w14:paraId="49076C50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GUI:</w:t>
            </w:r>
          </w:p>
        </w:tc>
        <w:tc>
          <w:tcPr>
            <w:tcW w:w="7513" w:type="dxa"/>
          </w:tcPr>
          <w:p w14:paraId="3CD30A23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Graphical User Interface (Grafikus Felhasználói Felület)</w:t>
            </w:r>
          </w:p>
        </w:tc>
      </w:tr>
      <w:tr w:rsidR="00250DAD" w14:paraId="261F401E" w14:textId="77777777" w:rsidTr="00250DAD">
        <w:tc>
          <w:tcPr>
            <w:tcW w:w="1129" w:type="dxa"/>
          </w:tcPr>
          <w:p w14:paraId="23AD8A0A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HCI:</w:t>
            </w:r>
          </w:p>
        </w:tc>
        <w:tc>
          <w:tcPr>
            <w:tcW w:w="7513" w:type="dxa"/>
          </w:tcPr>
          <w:p w14:paraId="53956A63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Human Computer Interaction (Ember-gép kapcsolat)</w:t>
            </w:r>
          </w:p>
        </w:tc>
      </w:tr>
      <w:tr w:rsidR="00250DAD" w14:paraId="1E6BFB5B" w14:textId="77777777" w:rsidTr="00250DAD">
        <w:tc>
          <w:tcPr>
            <w:tcW w:w="1129" w:type="dxa"/>
          </w:tcPr>
          <w:p w14:paraId="17EB84CF" w14:textId="77777777" w:rsidR="00250DAD" w:rsidRDefault="00764FF6" w:rsidP="00764FF6">
            <w:pPr>
              <w:spacing w:after="160" w:line="259" w:lineRule="auto"/>
              <w:ind w:firstLine="0"/>
              <w:jc w:val="right"/>
            </w:pPr>
            <w:r>
              <w:t>CIS:</w:t>
            </w:r>
          </w:p>
        </w:tc>
        <w:tc>
          <w:tcPr>
            <w:tcW w:w="7513" w:type="dxa"/>
          </w:tcPr>
          <w:p w14:paraId="4152BEBC" w14:textId="77777777" w:rsidR="00250DAD" w:rsidRDefault="00764FF6">
            <w:pPr>
              <w:spacing w:after="160" w:line="259" w:lineRule="auto"/>
              <w:ind w:firstLine="0"/>
              <w:jc w:val="left"/>
            </w:pPr>
            <w:r>
              <w:t>Cognitive Information System (Kognitív információs rendszer)</w:t>
            </w:r>
          </w:p>
        </w:tc>
      </w:tr>
    </w:tbl>
    <w:p w14:paraId="2F96895B" w14:textId="77777777" w:rsidR="00842554" w:rsidRDefault="00842554">
      <w:pPr>
        <w:spacing w:after="160" w:line="259" w:lineRule="auto"/>
        <w:ind w:firstLine="0"/>
        <w:jc w:val="left"/>
      </w:pPr>
    </w:p>
    <w:p w14:paraId="3D2043D9" w14:textId="3886D3E8" w:rsidR="003101D0" w:rsidRDefault="006B3DBA" w:rsidP="009F025B">
      <w:pPr>
        <w:pStyle w:val="Heading1"/>
        <w:pageBreakBefore/>
        <w:numPr>
          <w:ilvl w:val="0"/>
          <w:numId w:val="19"/>
        </w:numPr>
      </w:pPr>
      <w:bookmarkStart w:id="4" w:name="_Toc225934834"/>
      <w:r>
        <w:lastRenderedPageBreak/>
        <w:t>Bevezetés</w:t>
      </w:r>
      <w:bookmarkEnd w:id="4"/>
    </w:p>
    <w:p w14:paraId="015EC335" w14:textId="6C4C3E0F" w:rsidR="006B3DBA" w:rsidRDefault="006B3DBA" w:rsidP="006B3DBA">
      <w:pPr>
        <w:pStyle w:val="Firstparagraph"/>
      </w:pPr>
      <w:r>
        <w:t>Bev</w:t>
      </w:r>
    </w:p>
    <w:p w14:paraId="4404980A" w14:textId="77777777" w:rsidR="006B3DBA" w:rsidRDefault="006B3DBA" w:rsidP="006B3DBA">
      <w:pPr>
        <w:ind w:firstLine="0"/>
      </w:pPr>
    </w:p>
    <w:p w14:paraId="427316BE" w14:textId="569FAB90" w:rsidR="006B3DBA" w:rsidRDefault="00B036F1" w:rsidP="006B3DBA">
      <w:pPr>
        <w:pStyle w:val="Cmsor1-szmozatlan"/>
        <w:numPr>
          <w:ilvl w:val="0"/>
          <w:numId w:val="19"/>
        </w:numPr>
      </w:pPr>
      <w:bookmarkStart w:id="5" w:name="_Toc225934835"/>
      <w:r>
        <w:lastRenderedPageBreak/>
        <w:t>Megvalósítás</w:t>
      </w:r>
      <w:bookmarkEnd w:id="5"/>
    </w:p>
    <w:p w14:paraId="3346A15A" w14:textId="54DB0A48" w:rsidR="00B036F1" w:rsidRPr="00B036F1" w:rsidRDefault="00B036F1" w:rsidP="00B036F1">
      <w:pPr>
        <w:pStyle w:val="Firstparagraph"/>
      </w:pPr>
      <w:r>
        <w:t>Az alkamazás megvalósítása egy komplex feladat volt, mivel egyzerre több féle technológiát kellett ötvözni, hogy egy jól működő, modern és felhasználóbarát termék legyen a végeredmény. Nyelvnek a C# Programozási nyelvet választottam, mivel egy modern, objektum orientált (OO) programozási nyelv, ami lehetővé teszi azt, hogy a kód jól átlátható, moduláris és újrefelhasználható legyen.</w:t>
      </w:r>
    </w:p>
    <w:p w14:paraId="535F913D" w14:textId="77777777" w:rsidR="00827223" w:rsidRPr="00827223" w:rsidRDefault="00827223" w:rsidP="00827223">
      <w:pPr>
        <w:pStyle w:val="ListParagraph"/>
        <w:keepNext/>
        <w:keepLines/>
        <w:numPr>
          <w:ilvl w:val="0"/>
          <w:numId w:val="1"/>
        </w:numPr>
        <w:spacing w:before="720" w:after="480"/>
        <w:ind w:left="357" w:hanging="357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32"/>
        </w:rPr>
      </w:pPr>
      <w:bookmarkStart w:id="6" w:name="_Toc214266525"/>
      <w:bookmarkStart w:id="7" w:name="_Toc214267950"/>
      <w:bookmarkStart w:id="8" w:name="_Toc214435373"/>
      <w:bookmarkStart w:id="9" w:name="_Toc225934836"/>
      <w:bookmarkEnd w:id="6"/>
      <w:bookmarkEnd w:id="7"/>
      <w:bookmarkEnd w:id="8"/>
      <w:bookmarkEnd w:id="9"/>
    </w:p>
    <w:p w14:paraId="68021A1C" w14:textId="77777777" w:rsidR="00827223" w:rsidRPr="00827223" w:rsidRDefault="00827223" w:rsidP="00827223">
      <w:pPr>
        <w:pStyle w:val="ListParagraph"/>
        <w:keepNext/>
        <w:keepLines/>
        <w:numPr>
          <w:ilvl w:val="0"/>
          <w:numId w:val="1"/>
        </w:numPr>
        <w:spacing w:before="720" w:after="480"/>
        <w:ind w:left="357" w:hanging="357"/>
        <w:contextualSpacing w:val="0"/>
        <w:outlineLvl w:val="0"/>
        <w:rPr>
          <w:rFonts w:eastAsiaTheme="majorEastAsia" w:cstheme="majorBidi"/>
          <w:b/>
          <w:vanish/>
          <w:color w:val="000000" w:themeColor="text1"/>
          <w:sz w:val="28"/>
          <w:szCs w:val="32"/>
        </w:rPr>
      </w:pPr>
      <w:bookmarkStart w:id="10" w:name="_Toc214266526"/>
      <w:bookmarkStart w:id="11" w:name="_Toc214267951"/>
      <w:bookmarkStart w:id="12" w:name="_Toc214435374"/>
      <w:bookmarkStart w:id="13" w:name="_Toc225934837"/>
      <w:bookmarkEnd w:id="10"/>
      <w:bookmarkEnd w:id="11"/>
      <w:bookmarkEnd w:id="12"/>
      <w:bookmarkEnd w:id="13"/>
    </w:p>
    <w:p w14:paraId="2F16CFCE" w14:textId="1453A588" w:rsidR="00F36B9B" w:rsidRDefault="00B036F1" w:rsidP="00827223">
      <w:pPr>
        <w:pStyle w:val="Heading2"/>
      </w:pPr>
      <w:bookmarkStart w:id="14" w:name="_Toc225934838"/>
      <w:r>
        <w:t>C# Programozási Nyelv</w:t>
      </w:r>
      <w:bookmarkEnd w:id="14"/>
    </w:p>
    <w:p w14:paraId="317281D9" w14:textId="77777777" w:rsidR="00827223" w:rsidRDefault="00827223" w:rsidP="00827223">
      <w:pPr>
        <w:pStyle w:val="NormalWeb"/>
      </w:pPr>
      <w:r>
        <w:t>A fejlesztés során a C# programozási nyelvet használtam, mivel ez egy modern és jól átgondolt objektumorientált nyelv, amely nagyban megkönnyítette a rendszer különböző részeinek kialakítását. A C# lehetővé tette, hogy a kód jól átlátható, moduláris és hosszú távon is könnyen bővíthető legyen, ami egy ekkora és több funkciót összefogó alkalmazás esetén kifejezetten fontos szempont volt.</w:t>
      </w:r>
    </w:p>
    <w:p w14:paraId="10EC274B" w14:textId="77777777" w:rsidR="00827223" w:rsidRDefault="00827223" w:rsidP="00827223">
      <w:pPr>
        <w:pStyle w:val="NormalWeb"/>
      </w:pPr>
      <w:r>
        <w:t>A nyelv egyik legnagyobb előnye számomra az volt, hogy nagyon jó típusbiztonságot és hibakezelési lehetőségeket kínál. Egy egészségügyi jellegű rendszerben – ahol érzékeny betegadatokkal és fontos adminisztratív folyamatokkal dolgozunk – különösen fontos, hogy a lehető legkevesebb futási hibával találkozzunk. A C# szigorú típusrendszere sok ilyen problémát már fordítási időben kiszűr, így a fejlesztési folyamat is megbízhatóbbá válik.</w:t>
      </w:r>
    </w:p>
    <w:p w14:paraId="4EAC2A55" w14:textId="5634B1E7" w:rsidR="00827223" w:rsidRDefault="00827223" w:rsidP="00827223">
      <w:pPr>
        <w:pStyle w:val="NormalWeb"/>
      </w:pPr>
      <w:r>
        <w:t xml:space="preserve">A projekt során nagy mértékben támaszkodtam a C# egyik erősségére, az </w:t>
      </w:r>
      <w:r>
        <w:rPr>
          <w:rStyle w:val="Strong"/>
          <w:rFonts w:eastAsiaTheme="majorEastAsia"/>
        </w:rPr>
        <w:t>aszinkron programozásra</w:t>
      </w:r>
      <w:r>
        <w:t xml:space="preserve">. Az </w:t>
      </w:r>
      <w:r w:rsidRPr="00827223">
        <w:rPr>
          <w:i/>
          <w:iCs/>
        </w:rPr>
        <w:t>async</w:t>
      </w:r>
      <w:r>
        <w:t xml:space="preserve"> és </w:t>
      </w:r>
      <w:r w:rsidRPr="00827223">
        <w:rPr>
          <w:i/>
          <w:iCs/>
        </w:rPr>
        <w:t>await</w:t>
      </w:r>
      <w:r>
        <w:t xml:space="preserve"> kulcsszavak segítségével könnyedén tudtam kezelni azokat a műveleteket, amelyek adatbázishoz vagy hálózathoz kapcsolódtak. Ez különösen az időpontfoglalások és a különböző orvosi adatok lekérdezése során volt nagyon hasznos, mivel így a felhasználói felület nem akadt meg, hanem folyamatosan reagált a gombnyomásokra és más interakciókra.</w:t>
      </w:r>
    </w:p>
    <w:p w14:paraId="3DE0E0A9" w14:textId="77777777" w:rsidR="00827223" w:rsidRDefault="00827223" w:rsidP="00827223">
      <w:pPr>
        <w:pStyle w:val="NormalWeb"/>
      </w:pPr>
      <w:r>
        <w:t>A C# tökéletesen illeszkedik a .NET ökoszisztémába, így a .NET MAUI-val is gond nélkül együttműködik, amely a kliensoldali alkalmazás alapját adta. Ennek köszönhetően ugyanazt az üzleti logikát használhattam mobilon és asztali környezetben is, ami nemcsak felgyorsította a fejlesztést, hanem átláthatóbbá is tette a projektet.</w:t>
      </w:r>
    </w:p>
    <w:p w14:paraId="0DFB0D1E" w14:textId="29BBC1FC" w:rsidR="00827223" w:rsidRDefault="00827223" w:rsidP="00827223">
      <w:pPr>
        <w:pStyle w:val="NormalWeb"/>
      </w:pPr>
      <w:r>
        <w:t>A C#-ot többek között a következő feladatokhoz használtam:</w:t>
      </w:r>
    </w:p>
    <w:p w14:paraId="5EFC6D6C" w14:textId="70CC6D23" w:rsidR="00827223" w:rsidRDefault="00827223" w:rsidP="00827223">
      <w:pPr>
        <w:pStyle w:val="NormalWeb"/>
        <w:numPr>
          <w:ilvl w:val="0"/>
          <w:numId w:val="22"/>
        </w:numPr>
      </w:pPr>
      <w:r w:rsidRPr="00827223">
        <w:t>az entitások (páciensek, orvosok, gyógyszerek) megvalósítása és kezelése,</w:t>
      </w:r>
    </w:p>
    <w:p w14:paraId="2A1BC401" w14:textId="1F01A2C5" w:rsidR="00827223" w:rsidRDefault="00827223" w:rsidP="00827223">
      <w:pPr>
        <w:pStyle w:val="NormalWeb"/>
        <w:numPr>
          <w:ilvl w:val="0"/>
          <w:numId w:val="22"/>
        </w:numPr>
      </w:pPr>
      <w:r w:rsidRPr="00827223">
        <w:t>az adatbázissal való kommunikáció előkészítése és megvalósítása (LINQ lekérdezések, EF Core műveletek)</w:t>
      </w:r>
      <w:r>
        <w:t>,</w:t>
      </w:r>
    </w:p>
    <w:p w14:paraId="2DBF64FD" w14:textId="6AE0D7EB" w:rsidR="00827223" w:rsidRDefault="00827223" w:rsidP="00827223">
      <w:pPr>
        <w:pStyle w:val="NormalWeb"/>
        <w:numPr>
          <w:ilvl w:val="0"/>
          <w:numId w:val="22"/>
        </w:numPr>
      </w:pPr>
      <w:r w:rsidRPr="00827223">
        <w:t>az időpontfoglalások logikájának felépítése</w:t>
      </w:r>
      <w:r>
        <w:t>,</w:t>
      </w:r>
    </w:p>
    <w:p w14:paraId="721830FB" w14:textId="76DCF1A5" w:rsidR="00827223" w:rsidRDefault="00827223" w:rsidP="00827223">
      <w:pPr>
        <w:pStyle w:val="NormalWeb"/>
        <w:numPr>
          <w:ilvl w:val="0"/>
          <w:numId w:val="22"/>
        </w:numPr>
      </w:pPr>
      <w:r w:rsidRPr="00827223">
        <w:t>emlékeztetők, értesítések, háttérműveletek kezelése a felhasználói élmény javítása érdekében,</w:t>
      </w:r>
    </w:p>
    <w:p w14:paraId="796AB4C4" w14:textId="54A15AB7" w:rsidR="00827223" w:rsidRDefault="00827223" w:rsidP="00827223">
      <w:pPr>
        <w:pStyle w:val="NormalWeb"/>
        <w:numPr>
          <w:ilvl w:val="0"/>
          <w:numId w:val="22"/>
        </w:numPr>
      </w:pPr>
      <w:r w:rsidRPr="00827223">
        <w:t>valamint a kliensoldali MAUI felület működésének vezérlése.</w:t>
      </w:r>
    </w:p>
    <w:p w14:paraId="46A61447" w14:textId="6DFB3153" w:rsidR="00827223" w:rsidRDefault="00827223" w:rsidP="00827223">
      <w:pPr>
        <w:pStyle w:val="NormalWeb"/>
      </w:pPr>
      <w:r w:rsidRPr="00827223">
        <w:lastRenderedPageBreak/>
        <w:t>Összességében a C# egy olyan stabil és sokoldalú eszköz volt a projekt során, amely nagyban hozzájárult ahhoz, hogy a rendszer teljes egészében átlátható, megbízható és könnyen továbbfejleszthető legyen. Úgy érzem, hogy a nyelv választása teljes mértékben indokolt volt, és jól támogatta a szakdolgozatom céljait</w:t>
      </w:r>
      <w:r>
        <w:t>.</w:t>
      </w:r>
    </w:p>
    <w:p w14:paraId="16A2B931" w14:textId="7005F616" w:rsidR="00827223" w:rsidRDefault="00844F79" w:rsidP="00827223">
      <w:pPr>
        <w:pStyle w:val="Heading2"/>
      </w:pPr>
      <w:bookmarkStart w:id="15" w:name="_Toc225934839"/>
      <w:r w:rsidRPr="00844F79">
        <w:t>.NET MAUI mint az alkalmazás front-end keretrendszere</w:t>
      </w:r>
      <w:bookmarkEnd w:id="15"/>
    </w:p>
    <w:p w14:paraId="06A44ED2" w14:textId="77777777" w:rsidR="00844F79" w:rsidRPr="00844F79" w:rsidRDefault="00844F79" w:rsidP="00844F79">
      <w:pPr>
        <w:pStyle w:val="Firstparagraph"/>
      </w:pPr>
      <w:r w:rsidRPr="00844F79">
        <w:t xml:space="preserve">Az alkalmazás felhasználói felületének megvalósításához a </w:t>
      </w:r>
      <w:r w:rsidRPr="00844F79">
        <w:rPr>
          <w:b/>
          <w:bCs/>
        </w:rPr>
        <w:t>.NET MAUI</w:t>
      </w:r>
      <w:r w:rsidRPr="00844F79">
        <w:t xml:space="preserve"> keretrendszert használtam, amely a Microsoft modern, többplatformos fejlesztési megoldása. A MAUI lehetővé teszi, hogy ugyanazzal a kódbázissal készítsek mobil- és asztali alkalmazást is, így nem kellett külön Android, Windows vagy más céleszközre külön frontendet fejleszteni. Ez nagyban leegyszerűsítette a fejlesztési folyamatot, és sok időt megspórolt.</w:t>
      </w:r>
    </w:p>
    <w:p w14:paraId="68707194" w14:textId="77777777" w:rsidR="00844F79" w:rsidRPr="00844F79" w:rsidRDefault="00844F79" w:rsidP="00844F79">
      <w:pPr>
        <w:pStyle w:val="Firstparagraph"/>
      </w:pPr>
      <w:r w:rsidRPr="00844F79">
        <w:t>A keretrendszer egyik legnagyobb előnye, hogy a felhasználói felület komponensei egységesen működnek minden platformon, mégis megőrzik a natív jellegüket. Ez azt jelenti, hogy a felhasználók mindegyik eszközön olyan érzést kapnak, mintha az alkalmazás kifejezetten arra a platformra készült volna. Számomra fejlesztőként pedig az volt a legfontosabb, hogy a logika és a megjelenítés nagy része közös lehessen.</w:t>
      </w:r>
    </w:p>
    <w:p w14:paraId="3CC229CF" w14:textId="77777777" w:rsidR="00844F79" w:rsidRPr="00844F79" w:rsidRDefault="00844F79" w:rsidP="00844F79">
      <w:pPr>
        <w:pStyle w:val="Firstparagraph"/>
      </w:pPr>
      <w:r w:rsidRPr="00844F79">
        <w:t>A MAUI XAML-alapú felületleírást használ, ami nagyon jól strukturálható és könnyen karbantartható. A UI elemek gyorsan átláthatók, a layouthoz tartozó logika pedig egyszerűen hozzákapcsolható a C# kódban. A projekt során így egy rendezett és tiszta felépítésű felhasználói felületet tudtam kialakítani. Mivel az alkalmazás célja az volt, hogy a kezelőorvosok és a páciensek is könnyen eligazodjanak benne, a MAUI-nak köszönhetően könnyedén összerakhattam egy intuitív, egyszerűen használható UI-t.</w:t>
      </w:r>
    </w:p>
    <w:p w14:paraId="7FCACB61" w14:textId="77777777" w:rsidR="00844F79" w:rsidRPr="00844F79" w:rsidRDefault="00844F79" w:rsidP="00844F79">
      <w:pPr>
        <w:pStyle w:val="Firstparagraph"/>
      </w:pPr>
      <w:r w:rsidRPr="00844F79">
        <w:t>A MAUI nagy előnye még az MVVM (Model-View-ViewModel) mintázat támogatása, amely jól illeszkedett az alkalmazás felépítéséhez. Ennek köszönhetően a megjelenítés rétege szépen elkülönült az üzleti logikától, így a kód átláthatóbb, modulárisabb és hibakeresés szempontjából is könnyebben kezelhető lett. Az adatbindelések segítségével pedig sok UI frissítés automatikusan megtörtént, így a fejlesztés gyorsabban és kevesebb kézi beavatkozással zajlott.</w:t>
      </w:r>
    </w:p>
    <w:p w14:paraId="21E938A2" w14:textId="77777777" w:rsidR="00844F79" w:rsidRPr="00844F79" w:rsidRDefault="00844F79" w:rsidP="00844F79">
      <w:pPr>
        <w:pStyle w:val="Firstparagraph"/>
      </w:pPr>
      <w:r w:rsidRPr="00844F79">
        <w:t>A frontenden a MAUI-t főként a következő feladatokra használtam:</w:t>
      </w:r>
    </w:p>
    <w:p w14:paraId="0B2E6404" w14:textId="77777777" w:rsidR="00844F79" w:rsidRPr="00844F79" w:rsidRDefault="00844F79" w:rsidP="00844F79">
      <w:pPr>
        <w:pStyle w:val="Firstparagraph"/>
        <w:numPr>
          <w:ilvl w:val="0"/>
          <w:numId w:val="23"/>
        </w:numPr>
      </w:pPr>
      <w:r w:rsidRPr="00844F79">
        <w:t>a pácienseknek szóló felületek megvalósítása (időpontfoglalás, gyógyszeremlékeztetők, saját adatok megtekintése),</w:t>
      </w:r>
    </w:p>
    <w:p w14:paraId="0DBF93AC" w14:textId="77777777" w:rsidR="00844F79" w:rsidRPr="00844F79" w:rsidRDefault="00844F79" w:rsidP="00844F79">
      <w:pPr>
        <w:pStyle w:val="Firstparagraph"/>
        <w:numPr>
          <w:ilvl w:val="0"/>
          <w:numId w:val="23"/>
        </w:numPr>
      </w:pPr>
      <w:r w:rsidRPr="00844F79">
        <w:t>az orvosok számára készült funkciók kialakítása (időbeosztás kezelése, páciensek adatainak megtekintése),</w:t>
      </w:r>
    </w:p>
    <w:p w14:paraId="0990D307" w14:textId="77777777" w:rsidR="00844F79" w:rsidRPr="00844F79" w:rsidRDefault="00844F79" w:rsidP="00844F79">
      <w:pPr>
        <w:pStyle w:val="Firstparagraph"/>
        <w:numPr>
          <w:ilvl w:val="0"/>
          <w:numId w:val="23"/>
        </w:numPr>
      </w:pPr>
      <w:r w:rsidRPr="00844F79">
        <w:t>különböző űrlapok, listák, naptárak és részletes nézetek létrehozása,</w:t>
      </w:r>
    </w:p>
    <w:p w14:paraId="13FC6719" w14:textId="77777777" w:rsidR="00844F79" w:rsidRPr="00844F79" w:rsidRDefault="00844F79" w:rsidP="00844F79">
      <w:pPr>
        <w:pStyle w:val="Firstparagraph"/>
        <w:numPr>
          <w:ilvl w:val="0"/>
          <w:numId w:val="23"/>
        </w:numPr>
      </w:pPr>
      <w:r w:rsidRPr="00844F79">
        <w:lastRenderedPageBreak/>
        <w:t>navigációs logika és képernyőváltások kezelése,</w:t>
      </w:r>
    </w:p>
    <w:p w14:paraId="550BDC5C" w14:textId="77777777" w:rsidR="00844F79" w:rsidRDefault="00844F79" w:rsidP="00844F79">
      <w:pPr>
        <w:pStyle w:val="Firstparagraph"/>
        <w:numPr>
          <w:ilvl w:val="0"/>
          <w:numId w:val="23"/>
        </w:numPr>
      </w:pPr>
      <w:r w:rsidRPr="00844F79">
        <w:t>esztétikus és könnyen értelmezhető felület kialakítása minden platformon.</w:t>
      </w:r>
    </w:p>
    <w:p w14:paraId="4D0E1F5F" w14:textId="77777777" w:rsidR="00844F79" w:rsidRPr="00844F79" w:rsidRDefault="00844F79" w:rsidP="00844F79"/>
    <w:p w14:paraId="43118AB1" w14:textId="77777777" w:rsidR="00844F79" w:rsidRPr="00844F79" w:rsidRDefault="00844F79" w:rsidP="00844F79">
      <w:pPr>
        <w:pStyle w:val="Firstparagraph"/>
      </w:pPr>
      <w:r w:rsidRPr="00844F79">
        <w:t>A .NET MAUI tehát egy olyan frontend keretrendszer volt, amely tökéletesen illeszkedett a szakdolgozatom témájához. Egyszerre volt modern, rugalmas és könnyen használható, és nagyban hozzájárult ahhoz, hogy az alkalmazás könnyen kezelhető és a felhasználók számára átlátható legyen.</w:t>
      </w:r>
    </w:p>
    <w:p w14:paraId="0A2E20D7" w14:textId="77777777" w:rsidR="00844F79" w:rsidRDefault="00844F79" w:rsidP="00844F79">
      <w:pPr>
        <w:ind w:firstLine="0"/>
      </w:pPr>
    </w:p>
    <w:p w14:paraId="12F0F080" w14:textId="2697D6B1" w:rsidR="00844F79" w:rsidRDefault="00727355" w:rsidP="00844F79">
      <w:pPr>
        <w:pStyle w:val="Heading2"/>
      </w:pPr>
      <w:bookmarkStart w:id="16" w:name="_Toc225934840"/>
      <w:r w:rsidRPr="00727355">
        <w:t>MS SQL Server mint központi adatbázis-kezelő rendszer</w:t>
      </w:r>
      <w:bookmarkEnd w:id="16"/>
    </w:p>
    <w:p w14:paraId="4BF247FB" w14:textId="64564D81" w:rsidR="00727355" w:rsidRPr="00727355" w:rsidRDefault="00727355" w:rsidP="00727355">
      <w:pPr>
        <w:pStyle w:val="Firstparagraph"/>
      </w:pPr>
      <w:r w:rsidRPr="00727355">
        <w:t xml:space="preserve">Az alkalmazás adatainak tárolásához az </w:t>
      </w:r>
      <w:r>
        <w:rPr>
          <w:b/>
          <w:bCs/>
        </w:rPr>
        <w:t>MS</w:t>
      </w:r>
      <w:r w:rsidRPr="00727355">
        <w:t>adatbázist használtam, mivel egy stabil, gyors és nagyvállalati környezetben is bevált technológiáról van szó. A projekt során különösen fontos volt számomra, hogy egy olyan rendszert válasszak, amely hosszú távon is jól bírja a terhelést, és később is könnyen bővíthető. Az SQL Server pontosan ezt nyújtja: modern funkciókat, magas rendelkezésre állást és szoros integrációt a .NET ökoszisztémával.</w:t>
      </w:r>
    </w:p>
    <w:p w14:paraId="4431F2E1" w14:textId="743C79D1" w:rsidR="00727355" w:rsidRDefault="00727355" w:rsidP="00727355">
      <w:pPr>
        <w:pStyle w:val="Heading3"/>
      </w:pPr>
      <w:bookmarkStart w:id="17" w:name="_Toc225934841"/>
      <w:r>
        <w:t>Skálázhatóság</w:t>
      </w:r>
      <w:bookmarkEnd w:id="17"/>
    </w:p>
    <w:p w14:paraId="446D52BD" w14:textId="77777777" w:rsidR="00727355" w:rsidRPr="006E18C4" w:rsidRDefault="00727355" w:rsidP="006E18C4">
      <w:r w:rsidRPr="006E18C4">
        <w:t>Az MS SQL Server egyik legnagyobb előnye a kiváló skálázhatóság. A 2025-ös verziót úgy tervezték, hogy gond nélkül kezeljen egészen kis, egygépes alkalmazásoktól kezdve a hatalmas, felhőalapú, több terabájtos rendszerekig mindent. Ez a projekt szempontjából azért volt fontos, mert egy egészségügyi jellegű alkalmazásnál a felhasználók és az adatok száma idővel jelentősen nőhet.</w:t>
      </w:r>
    </w:p>
    <w:p w14:paraId="310BEDF5" w14:textId="77777777" w:rsidR="00727355" w:rsidRPr="006E18C4" w:rsidRDefault="00727355" w:rsidP="006E18C4">
      <w:r w:rsidRPr="006E18C4">
        <w:t xml:space="preserve">Az SQL Server támogatja a </w:t>
      </w:r>
      <w:r w:rsidRPr="006E18C4">
        <w:rPr>
          <w:rStyle w:val="Strong"/>
          <w:rFonts w:eastAsiaTheme="majorEastAsia"/>
          <w:b w:val="0"/>
          <w:bCs w:val="0"/>
        </w:rPr>
        <w:t>függőleges és vízszintes skálázást</w:t>
      </w:r>
      <w:r w:rsidRPr="006E18C4">
        <w:t xml:space="preserve">, így akár egyre erősebb hardverre költöztetem, akár felhős környezetben több példányra osztom a terhelést, a rendszer gond nélkül követi az igényeket. A modern verziók szorosan integrálódnak a </w:t>
      </w:r>
      <w:r w:rsidRPr="006E18C4">
        <w:rPr>
          <w:rStyle w:val="Strong"/>
          <w:rFonts w:eastAsiaTheme="majorEastAsia"/>
        </w:rPr>
        <w:t>Microsoft Azure</w:t>
      </w:r>
      <w:r w:rsidRPr="006E18C4">
        <w:t xml:space="preserve"> platformmal és a </w:t>
      </w:r>
      <w:r w:rsidRPr="006E18C4">
        <w:rPr>
          <w:rStyle w:val="Strong"/>
          <w:rFonts w:eastAsiaTheme="majorEastAsia"/>
        </w:rPr>
        <w:t>Microsoft Fabric</w:t>
      </w:r>
      <w:r w:rsidRPr="006E18C4">
        <w:t xml:space="preserve"> infrastruktúrával, így akár valós idejű adatfolyamok és nagy volumenű analitikai feldolgozások is megoldhatók.</w:t>
      </w:r>
    </w:p>
    <w:p w14:paraId="3D9AB526" w14:textId="6AF9A457" w:rsidR="00727355" w:rsidRPr="006E18C4" w:rsidRDefault="00727355" w:rsidP="006E18C4">
      <w:r w:rsidRPr="006E18C4">
        <w:t xml:space="preserve">Ezen kívül olyan funkciók is rendelkezésre állnak, mint a </w:t>
      </w:r>
      <w:r w:rsidRPr="006E18C4">
        <w:rPr>
          <w:rStyle w:val="Strong"/>
          <w:rFonts w:eastAsiaTheme="majorEastAsia"/>
          <w:b w:val="0"/>
          <w:bCs w:val="0"/>
        </w:rPr>
        <w:t>klaszterezés</w:t>
      </w:r>
      <w:r w:rsidRPr="006E18C4">
        <w:rPr>
          <w:b/>
          <w:bCs/>
        </w:rPr>
        <w:t xml:space="preserve">, az </w:t>
      </w:r>
      <w:r w:rsidRPr="006E18C4">
        <w:rPr>
          <w:rStyle w:val="Strong"/>
          <w:rFonts w:eastAsiaTheme="majorEastAsia"/>
          <w:b w:val="0"/>
          <w:bCs w:val="0"/>
        </w:rPr>
        <w:t>automatikus terheléselosztás</w:t>
      </w:r>
      <w:r w:rsidRPr="006E18C4">
        <w:t xml:space="preserve"> és a </w:t>
      </w:r>
      <w:r w:rsidRPr="006E18C4">
        <w:rPr>
          <w:rStyle w:val="Strong"/>
          <w:rFonts w:eastAsiaTheme="majorEastAsia"/>
          <w:b w:val="0"/>
          <w:bCs w:val="0"/>
        </w:rPr>
        <w:t>dinamikus erőforrás-gazdálkodás</w:t>
      </w:r>
      <w:r w:rsidRPr="006E18C4">
        <w:t>, amelyek biztosítják, hogy nagyobb terhelés mellett is jól működjön a rendszer, és ne legyen érezhető teljesítménycsökkenés.</w:t>
      </w:r>
    </w:p>
    <w:p w14:paraId="062298B7" w14:textId="790CF4F3" w:rsidR="00727355" w:rsidRDefault="00727355">
      <w:pPr>
        <w:spacing w:after="160" w:line="259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5887C0BB" w14:textId="63D1A7CF" w:rsidR="00727355" w:rsidRDefault="00727355" w:rsidP="00727355">
      <w:pPr>
        <w:pStyle w:val="Heading3"/>
      </w:pPr>
      <w:bookmarkStart w:id="18" w:name="_Toc225934842"/>
      <w:r w:rsidRPr="00727355">
        <w:t>Gyorsaság (Teljesítmény)</w:t>
      </w:r>
      <w:bookmarkEnd w:id="18"/>
    </w:p>
    <w:p w14:paraId="15112ABA" w14:textId="77777777" w:rsidR="00727355" w:rsidRPr="00727355" w:rsidRDefault="00727355" w:rsidP="00727355">
      <w:pPr>
        <w:pStyle w:val="Firstparagraph"/>
      </w:pPr>
      <w:r w:rsidRPr="00727355">
        <w:t>Az SQL Server teljesítményben is nagyon erős, köszönhetően a modern optimalizációs technikáknak. A rendszer fejlett lekérdezés-optimalizálást, columnstore indexeket, batch feldolgozást, intelligens lekérdezés-optimalizálást (IQP) és in-memory technológiákat használ. Ezek mind hozzájárultak ahhoz, hogy a lekérdezések gyorsan fussanak, még nagy terhelés esetén is.</w:t>
      </w:r>
    </w:p>
    <w:p w14:paraId="4EA0F0FE" w14:textId="77777777" w:rsidR="00727355" w:rsidRPr="00727355" w:rsidRDefault="00727355" w:rsidP="00727355">
      <w:pPr>
        <w:pStyle w:val="Firstparagraph"/>
      </w:pPr>
      <w:r w:rsidRPr="00727355">
        <w:t>A legújabb tesztek alapján például:</w:t>
      </w:r>
    </w:p>
    <w:p w14:paraId="0F4A2ECC" w14:textId="77777777" w:rsidR="00727355" w:rsidRPr="00727355" w:rsidRDefault="00727355" w:rsidP="00727355">
      <w:pPr>
        <w:pStyle w:val="Firstparagraph"/>
        <w:numPr>
          <w:ilvl w:val="0"/>
          <w:numId w:val="24"/>
        </w:numPr>
      </w:pPr>
      <w:r w:rsidRPr="00727355">
        <w:t>bizonyos jelentések akár 50–55%-kal gyorsabban elkészülnek,</w:t>
      </w:r>
    </w:p>
    <w:p w14:paraId="2BF1F884" w14:textId="77777777" w:rsidR="00727355" w:rsidRPr="00727355" w:rsidRDefault="00727355" w:rsidP="00727355">
      <w:pPr>
        <w:pStyle w:val="Firstparagraph"/>
        <w:numPr>
          <w:ilvl w:val="0"/>
          <w:numId w:val="24"/>
        </w:numPr>
      </w:pPr>
      <w:r w:rsidRPr="00727355">
        <w:t>a nagy adatfeldolgozási műveletek pedig akár 90%-kal gyorsabbak lehetnek.</w:t>
      </w:r>
    </w:p>
    <w:p w14:paraId="7CD7A077" w14:textId="77777777" w:rsidR="00727355" w:rsidRPr="00727355" w:rsidRDefault="00727355" w:rsidP="00727355">
      <w:pPr>
        <w:pStyle w:val="Firstparagraph"/>
      </w:pPr>
      <w:r w:rsidRPr="00727355">
        <w:t>Ez egy olyan alkalmazásnál, amelyet egyszerre több páciens és orvos használ, kifejezetten előnyös volt. A gyors adat-elérésnek köszönhetően az időpontfoglalások, lekérdezések, adatmódosítások mind gördülékenyen történtek.</w:t>
      </w:r>
    </w:p>
    <w:p w14:paraId="131BC584" w14:textId="15FC86FC" w:rsidR="00727355" w:rsidRDefault="00727355" w:rsidP="00727355">
      <w:pPr>
        <w:pStyle w:val="Firstparagraph"/>
      </w:pPr>
      <w:r w:rsidRPr="00727355">
        <w:t>A 2025-ös verzió ráadásul támogatja a valós idejű adatfeldolgozást, így a rendszer gyakorlatilag azonnal reagál az új információkra. Ez nagyon hasznos volt például az emlékeztetők vagy időpontok változásainak gyors lekövetésében.</w:t>
      </w:r>
    </w:p>
    <w:p w14:paraId="2596907C" w14:textId="5617812A" w:rsidR="00727355" w:rsidRDefault="00727355" w:rsidP="00727355">
      <w:pPr>
        <w:pStyle w:val="Heading3"/>
      </w:pPr>
      <w:bookmarkStart w:id="19" w:name="_Toc225934843"/>
      <w:r>
        <w:t>Megbízhatóság</w:t>
      </w:r>
      <w:bookmarkEnd w:id="19"/>
    </w:p>
    <w:p w14:paraId="6A74AB52" w14:textId="77777777" w:rsidR="00727355" w:rsidRPr="00727355" w:rsidRDefault="00727355" w:rsidP="00727355">
      <w:pPr>
        <w:pStyle w:val="Firstparagraph"/>
      </w:pPr>
      <w:r w:rsidRPr="00727355">
        <w:t>A megbízhatóság különösen fontos szempont volt számomra, mivel a rendszer egészségügyi adatokkal dolgozik. Az MS SQL Server ezen a téren is kiemelkedő. Olyan funkciókat biztosít, mint az:</w:t>
      </w:r>
    </w:p>
    <w:p w14:paraId="18DD4CD2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rPr>
          <w:b/>
          <w:bCs/>
        </w:rPr>
        <w:t>Always On Availability Groups</w:t>
      </w:r>
      <w:r w:rsidRPr="00727355">
        <w:t>,</w:t>
      </w:r>
    </w:p>
    <w:p w14:paraId="7CD8DA92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rPr>
          <w:b/>
          <w:bCs/>
        </w:rPr>
        <w:t>automatikus failover klaszterek</w:t>
      </w:r>
      <w:r w:rsidRPr="00727355">
        <w:t>,</w:t>
      </w:r>
    </w:p>
    <w:p w14:paraId="2645FB6B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rPr>
          <w:b/>
          <w:bCs/>
        </w:rPr>
        <w:t>naplóalapú helyreállítás</w:t>
      </w:r>
      <w:r w:rsidRPr="00727355">
        <w:t>,</w:t>
      </w:r>
    </w:p>
    <w:p w14:paraId="65CAEC65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rPr>
          <w:b/>
          <w:bCs/>
        </w:rPr>
        <w:t>adatvédelmi és integritási ellenőrzések</w:t>
      </w:r>
      <w:r w:rsidRPr="00727355">
        <w:t>,</w:t>
      </w:r>
    </w:p>
    <w:p w14:paraId="34DBC532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rPr>
          <w:b/>
          <w:bCs/>
        </w:rPr>
        <w:t>önjavító mechanizmusok</w:t>
      </w:r>
      <w:r w:rsidRPr="00727355">
        <w:t>,</w:t>
      </w:r>
    </w:p>
    <w:p w14:paraId="6E28D538" w14:textId="77777777" w:rsidR="00727355" w:rsidRPr="00727355" w:rsidRDefault="00727355" w:rsidP="00727355">
      <w:pPr>
        <w:pStyle w:val="Firstparagraph"/>
        <w:numPr>
          <w:ilvl w:val="0"/>
          <w:numId w:val="25"/>
        </w:numPr>
      </w:pPr>
      <w:r w:rsidRPr="00727355">
        <w:t xml:space="preserve">és az </w:t>
      </w:r>
      <w:r w:rsidRPr="00727355">
        <w:rPr>
          <w:b/>
          <w:bCs/>
        </w:rPr>
        <w:t>automatikus index- és teljesítményhangolás</w:t>
      </w:r>
      <w:r w:rsidRPr="00727355">
        <w:t>.</w:t>
      </w:r>
    </w:p>
    <w:p w14:paraId="2F88BF2E" w14:textId="77777777" w:rsidR="00727355" w:rsidRPr="00727355" w:rsidRDefault="00727355" w:rsidP="00727355">
      <w:pPr>
        <w:pStyle w:val="Firstparagraph"/>
      </w:pPr>
      <w:r w:rsidRPr="00727355">
        <w:t>Ezek együtt azt eredményezik, hogy a rendszer szinte folyamatos rendelkezésre állást biztosít, és még hiba esetén sem veszíti el az adatokat. A modern SQL Server verziók “önmagukat optimalizálják”, például képesek automatikusan újraépíteni indexeket, kijavítani bizonyos hibákat és dinamikusan kezelni az erőforrásokat.</w:t>
      </w:r>
    </w:p>
    <w:p w14:paraId="2C1B08AD" w14:textId="77777777" w:rsidR="00727355" w:rsidRDefault="00727355" w:rsidP="00727355">
      <w:pPr>
        <w:pStyle w:val="Firstparagraph"/>
      </w:pPr>
      <w:r w:rsidRPr="00727355">
        <w:lastRenderedPageBreak/>
        <w:t>Mivel az alkalmazás kritikus adatokkal dolgozik, fontos volt, hogy az adatbázis-kezelő egy esetleges hiba esetén is magától helyre tudjon állni, illetve garantálja az adatok sértetlenségét. Az SQL Server ezen a téren is teljes mértékben bevált.</w:t>
      </w:r>
    </w:p>
    <w:p w14:paraId="49FC4C79" w14:textId="77777777" w:rsidR="00165314" w:rsidRDefault="00165314" w:rsidP="00165314">
      <w:pPr>
        <w:ind w:firstLine="0"/>
      </w:pPr>
    </w:p>
    <w:p w14:paraId="4242C419" w14:textId="5BC5ECF3" w:rsidR="00165314" w:rsidRDefault="006E18C4" w:rsidP="006E18C4">
      <w:pPr>
        <w:pStyle w:val="Heading2"/>
      </w:pPr>
      <w:bookmarkStart w:id="20" w:name="_Toc225934844"/>
      <w:r>
        <w:t>Visual Studio 2022</w:t>
      </w:r>
      <w:bookmarkEnd w:id="20"/>
    </w:p>
    <w:p w14:paraId="2AD0AD45" w14:textId="77777777" w:rsidR="006E18C4" w:rsidRPr="00165314" w:rsidRDefault="006E18C4" w:rsidP="006E18C4">
      <w:r w:rsidRPr="00165314">
        <w:t xml:space="preserve">A fejlesztőkörnyezet kiválasztása meghatározó szerepet játszik egy komplex alkalmazás megvalósításában, ezért a projekt során a </w:t>
      </w:r>
      <w:r w:rsidRPr="00165314">
        <w:rPr>
          <w:rStyle w:val="Strong"/>
        </w:rPr>
        <w:t>Visual Studio 2022</w:t>
      </w:r>
      <w:r w:rsidRPr="00165314">
        <w:t xml:space="preserve"> mellett döntöttem. A Microsoft fejlesztői eszköze hosszú évek óta iparági szabványnak számít, és a 2022-es verzió új szintre emeli a teljesítményt, a megbízhatóságot és a fejlesztői élményt. Különösen jól illeszkedik a .NET-alapú alkalmazások, így a MAUI projektek fejlesztéséhez is, mivel teljes körű támogatást biztosít a nyelvi eszközöktől kezdve az automatizált hibakeresésig.</w:t>
      </w:r>
    </w:p>
    <w:p w14:paraId="2293F5FA" w14:textId="77777777" w:rsidR="006E18C4" w:rsidRPr="00165314" w:rsidRDefault="006E18C4" w:rsidP="006E18C4">
      <w:r w:rsidRPr="00165314">
        <w:t>A Visual Studio 2022 teljesen 64 bites architektúrára épül, ami lehetővé teszi, hogy nagyobb projekteket, összetettebb megoldásokat és több párhuzamos műveletet is hatékonyan kezeljen anélkül, hogy a fejlesztői környezet lassulna vagy lefagyna. Ez különösen fontos ennél a projektnél, mivel egyszerre használtam több technológiát – MAUI, SQL Server, Entity Framework Core – amelyek integrációja jelentős erőforrást igényel.</w:t>
      </w:r>
    </w:p>
    <w:p w14:paraId="21503D5B" w14:textId="77777777" w:rsidR="006E18C4" w:rsidRPr="00165314" w:rsidRDefault="006E18C4" w:rsidP="006E18C4">
      <w:r w:rsidRPr="00165314">
        <w:t xml:space="preserve">A környezet kiemelkedő támogatást nyújt a kódírás megkönnyítéséhez is: az </w:t>
      </w:r>
      <w:r w:rsidRPr="00165314">
        <w:rPr>
          <w:rStyle w:val="Strong"/>
        </w:rPr>
        <w:t>IntelliSense</w:t>
      </w:r>
      <w:r w:rsidRPr="00165314">
        <w:t xml:space="preserve">, a továbbfejlesztett </w:t>
      </w:r>
      <w:r w:rsidRPr="00165314">
        <w:rPr>
          <w:rStyle w:val="Strong"/>
        </w:rPr>
        <w:t>refaktorálási lehetőségek</w:t>
      </w:r>
      <w:r w:rsidRPr="00165314">
        <w:t>, valamint az AI-alapú kódkiegészítés segítenek abban, hogy a fejlesztés gyorsabb, átláthatóbb és kevesebb hibával járó folyamat legyen. A beépített hibakeresési és diagnosztikai eszközök – például a valós idejű naplózás, a teljesítményprofilozás és az élő kódelemzés – nagyban hozzájárultak ahhoz, hogy a hibákat korán be tudjam azonosítani és kijavítani.</w:t>
      </w:r>
    </w:p>
    <w:p w14:paraId="1E4E951E" w14:textId="77777777" w:rsidR="006E18C4" w:rsidRPr="00165314" w:rsidRDefault="006E18C4" w:rsidP="006E18C4">
      <w:r w:rsidRPr="00165314">
        <w:t>A Visual Studio 2022 ezen felül integrált támogatást nyújt a Git alapú verziókezeléshez, ami elengedhetetlen volt a projekt folyamatos mentése és verziókövetése szempontjából. A beépített felület segítségével egyszerűen kezelhetők az ágak, összeolvasztások, commitok, illetve a különböző fejlesztési fázisok összehangolása.</w:t>
      </w:r>
    </w:p>
    <w:p w14:paraId="716EA6FE" w14:textId="764CD6D0" w:rsidR="00727355" w:rsidRDefault="006E18C4" w:rsidP="006E18C4">
      <w:r w:rsidRPr="00165314">
        <w:t xml:space="preserve">Összességében a Visual Studio 2022 stabil és nagy teljesítményű alapot biztosított a fejlesztéshez. A modern funkcióknak, a kényelmes fejlesztői felületnek és a gazdag </w:t>
      </w:r>
      <w:r w:rsidRPr="00165314">
        <w:lastRenderedPageBreak/>
        <w:t>eszközkészletnek köszönhetően hatékonyan és kényelmesen tudtam megvalósítani a projekt funkcionalitásait.</w:t>
      </w:r>
    </w:p>
    <w:p w14:paraId="27780E50" w14:textId="25498962" w:rsidR="00727355" w:rsidRDefault="00727355" w:rsidP="00727355">
      <w:pPr>
        <w:pStyle w:val="Heading1"/>
      </w:pPr>
      <w:bookmarkStart w:id="21" w:name="_Toc225934845"/>
      <w:r>
        <w:t>Piackutatás</w:t>
      </w:r>
      <w:bookmarkEnd w:id="21"/>
    </w:p>
    <w:p w14:paraId="08136876" w14:textId="5BB97A6D" w:rsidR="00122AD5" w:rsidRPr="00122AD5" w:rsidRDefault="00122AD5" w:rsidP="00122AD5">
      <w:pPr>
        <w:pStyle w:val="Firstparagraph"/>
      </w:pPr>
      <w:r>
        <w:t>A szakdolgozat elkészítésének nagyon fontos feladata volt az, hogy felmérjem a piacon már jelenléve, hasonló típúsú szoftvertermékeket, és ezeket felhaszáljam az én alkamazásom tervezésekor</w:t>
      </w:r>
    </w:p>
    <w:p w14:paraId="3B0A360F" w14:textId="27B43AA7" w:rsidR="00122AD5" w:rsidRDefault="00165314" w:rsidP="00165314">
      <w:pPr>
        <w:pStyle w:val="Heading2"/>
      </w:pPr>
      <w:bookmarkStart w:id="22" w:name="_Toc225934846"/>
      <w:r>
        <w:t>Journl</w:t>
      </w:r>
      <w:bookmarkEnd w:id="22"/>
    </w:p>
    <w:p w14:paraId="19AADBEF" w14:textId="77777777" w:rsidR="00165314" w:rsidRPr="00122AD5" w:rsidRDefault="00165314" w:rsidP="00165314">
      <w:pPr>
        <w:pStyle w:val="Firstparagraph"/>
      </w:pPr>
      <w:r w:rsidRPr="00122AD5">
        <w:t>A Journl egy dán fejlesztésű telemedicina-platform, amelynek fő célja a beteg által jelentett állapotadatok (PRO) gyűjtése és a hatékony orvos–beteg kommunikáció támogatása. A rendszer elsősorban kisebb dániai pilotprojektekben bizonyított, de koncepciója jól adaptálható más európai egészségügyi környezetekben is.</w:t>
      </w:r>
    </w:p>
    <w:p w14:paraId="4AC414CC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Fő funkciók</w:t>
      </w:r>
    </w:p>
    <w:p w14:paraId="5F5EC00E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Betegnapló és állapotkövetés: A páciensek naplózhatják tüneteiket, gyógyszerszedésüket, állapotváltozásaikat, valamint kitölthetnek kérdőíveket. A rendszer ezekből automatikus jelentéseket és grafikus elemzéseket generál az orvosok számára.</w:t>
      </w:r>
    </w:p>
    <w:p w14:paraId="50FAD325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Gyógyszeres emlékeztetők: Személyre szabható értesítések, adagolási napló és gyógyszerkövetés, amelyek segítik a terápiás előírások pontos betartását.</w:t>
      </w:r>
    </w:p>
    <w:p w14:paraId="41830829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Időpontfoglalás: Integrált modul a vizsgálati időpontok foglalására, módosítására és nyomon követésére.</w:t>
      </w:r>
    </w:p>
    <w:p w14:paraId="5ADCDEF1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Kétirányú kommunikáció: Valós idejű üzenetküldés a páciens és az orvos között, ami csökkenti a felesleges személyes konzultációkat és gyorsabb visszacsatolást biztosít.</w:t>
      </w:r>
    </w:p>
    <w:p w14:paraId="6661996B" w14:textId="77777777" w:rsidR="00165314" w:rsidRPr="00122AD5" w:rsidRDefault="00165314" w:rsidP="00165314">
      <w:pPr>
        <w:pStyle w:val="Firstparagraph"/>
        <w:numPr>
          <w:ilvl w:val="0"/>
          <w:numId w:val="26"/>
        </w:numPr>
      </w:pPr>
      <w:r w:rsidRPr="00122AD5">
        <w:t>Egészségügyi jelentések: Részletes analitikai áttekintések a beteg állapotának alakulásáról, a terápiás hatékonyságról és a gyógyszeradherenciáról.</w:t>
      </w:r>
    </w:p>
    <w:p w14:paraId="49477DDB" w14:textId="77777777" w:rsidR="00165314" w:rsidRPr="00165314" w:rsidRDefault="00165314" w:rsidP="00165314">
      <w:pPr>
        <w:pStyle w:val="Firstparagraph"/>
        <w:numPr>
          <w:ilvl w:val="0"/>
          <w:numId w:val="26"/>
        </w:numPr>
      </w:pPr>
      <w:r w:rsidRPr="00122AD5">
        <w:t>Integrációs lehetőségek: FHIR/HL7 alapú kompatibilitás, kórházi rendszerekkel való összekapcsolhatóság, GDPR-megfelelés.</w:t>
      </w:r>
    </w:p>
    <w:p w14:paraId="185F4370" w14:textId="0686AB72" w:rsidR="00165314" w:rsidRDefault="00165314" w:rsidP="00165314">
      <w:pPr>
        <w:pStyle w:val="Heading2"/>
      </w:pPr>
      <w:bookmarkStart w:id="23" w:name="_Toc225934847"/>
      <w:r>
        <w:lastRenderedPageBreak/>
        <w:t>Doctolib</w:t>
      </w:r>
      <w:bookmarkEnd w:id="23"/>
    </w:p>
    <w:p w14:paraId="56DD13A4" w14:textId="77777777" w:rsidR="00165314" w:rsidRDefault="00165314" w:rsidP="00165314">
      <w:pPr>
        <w:pStyle w:val="Firstparagraph"/>
      </w:pPr>
      <w:r w:rsidRPr="00165314">
        <w:t>A Doctolib Európa egyik legnagyobb és legelterjedtebb digitális egészségügyi platformja, amely a beteg–orvos kapcsolattartást, az időpontfoglalást és az egészségügyi adminisztrációt hivatott egyszerűsíteni. A rendszert több mint 80 millió páciens és</w:t>
      </w:r>
      <w:r>
        <w:t xml:space="preserve"> </w:t>
      </w:r>
    </w:p>
    <w:p w14:paraId="2A04A550" w14:textId="535AA0F1" w:rsidR="00165314" w:rsidRPr="00165314" w:rsidRDefault="00165314" w:rsidP="00165314">
      <w:pPr>
        <w:pStyle w:val="Firstparagraph"/>
      </w:pPr>
      <w:r w:rsidRPr="00165314">
        <w:t>420 000 egészségügyi szakember használja, főként Franciaországban, Németországban és Olaszországban, de gyorsan terjeszkedik más EU tagállamok felé is.</w:t>
      </w:r>
    </w:p>
    <w:p w14:paraId="0F46C309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Fő funkciók</w:t>
      </w:r>
    </w:p>
    <w:p w14:paraId="28B4E2FF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Digitális időpontfoglalás: A páciensek egyszerűen foglalhatnak időpontot bármilyen egészségügyi szolgáltatóhoz (háziorvos, szakorvos, klinika), míg az orvosok teljeskörűen kezelhetik naptárukat és rendelési beosztásukat.</w:t>
      </w:r>
    </w:p>
    <w:p w14:paraId="3E75295A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Automatizált értesítések: A rendszer SMS-ben vagy e-mailben küld emlékeztetőket, csökkentve a meg nem jelenések számát és növelve a rendelők hatékonyságát.</w:t>
      </w:r>
    </w:p>
    <w:p w14:paraId="2FC03DEF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Biztonságos kommunikáció: A Doctolib támogatja az orvos–beteg és orvos–orvos közötti titkosított üzenetküldést (pl. Doctolib Connect/SIILO), amely lehetővé teszi dokumentumok, leletek és orvosi információk biztonságos megosztását.</w:t>
      </w:r>
    </w:p>
    <w:p w14:paraId="7D14C44D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Beosztás- és várólistakezelés: Az egészségügyi szolgáltatók részletesen kezelhetik betegáramlásukat, a várólistákat, a rendelési időket és a távolléteket.</w:t>
      </w:r>
    </w:p>
    <w:p w14:paraId="20BBACF2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Profil- és dokumentumkezelés: A platform lehetővé teszi a páciensek számára a személyes adatok, kórtörténet, leletek és biztosítási dokumentumok feltöltését, amit az orvosok közvetlenül megtekinthetnek.</w:t>
      </w:r>
    </w:p>
    <w:p w14:paraId="5AE673D7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Telemedicina: Fejlett online konzultációs funkciókat kínál, többek között videóalapú vizsgálatot, távoli rendelést és dokumentummegosztást.</w:t>
      </w:r>
    </w:p>
    <w:p w14:paraId="55F6D439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AI-alapú adminisztratív támogatás: Újabb verziói képesek a konzultációk automatikus összefoglalására, dokumentáció gyorsítására és a hétköznapi adminisztrációs terhek csökkentésére.</w:t>
      </w:r>
    </w:p>
    <w:p w14:paraId="793875BB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GDPR-megfelelés és adatlokalizáció: A platform kizárólag EU-n belül tárolja az adatokat, kiemelten ügyelve az adatvédelemre és a betegbiztonságra.</w:t>
      </w:r>
    </w:p>
    <w:p w14:paraId="06097DC6" w14:textId="77777777" w:rsidR="00165314" w:rsidRPr="00165314" w:rsidRDefault="00165314" w:rsidP="00165314">
      <w:pPr>
        <w:pStyle w:val="Firstparagraph"/>
        <w:numPr>
          <w:ilvl w:val="0"/>
          <w:numId w:val="27"/>
        </w:numPr>
      </w:pPr>
      <w:r w:rsidRPr="00165314">
        <w:t>Egészségügyi integráció: Csatlakoztatható nemzeti EHR rendszerekhez, biztosítási modulokhoz, számlázási rendszerekhez, így nagy terhelés mellett is stabilan, 24/7 működik.</w:t>
      </w:r>
    </w:p>
    <w:p w14:paraId="0304D7FC" w14:textId="77777777" w:rsidR="00165314" w:rsidRPr="00165314" w:rsidRDefault="00165314" w:rsidP="00165314">
      <w:pPr>
        <w:pStyle w:val="Firstparagraph"/>
      </w:pPr>
    </w:p>
    <w:p w14:paraId="09C80A9C" w14:textId="62B15FD0" w:rsidR="004C4C4A" w:rsidRDefault="009A270C" w:rsidP="009A270C">
      <w:pPr>
        <w:pStyle w:val="Heading1"/>
      </w:pPr>
      <w:r>
        <w:lastRenderedPageBreak/>
        <w:t>Architectúra és Adatbázis</w:t>
      </w:r>
    </w:p>
    <w:p w14:paraId="6A2193BD" w14:textId="499022C9" w:rsidR="009A270C" w:rsidRDefault="009A270C" w:rsidP="009A270C">
      <w:pPr>
        <w:pStyle w:val="Firstparagraph"/>
      </w:pPr>
      <w:r>
        <w:t>A szakdolgozat témájaként elkészített alkalmazás és más hasonló méretű applikációk esetében nagyon fontos, hogy a szoftver funkcionalitás, hasz</w:t>
      </w:r>
      <w:r w:rsidR="00951A0F">
        <w:t>n</w:t>
      </w:r>
      <w:r>
        <w:t>álati esetek és adatszerkezet tekintetében szakszerűen legyen megtervezve. Ez rendkív</w:t>
      </w:r>
      <w:r w:rsidR="0000454A">
        <w:t>ü</w:t>
      </w:r>
      <w:r>
        <w:t>l fontos a fejlesztés korábbi szakaszában, mivel ha a tervezés esetleg nem követi le az adott programozási szabványokat vagy bevett ipari technikákat később sok időbe és akár pénzbe is kerülhet ezek kijavítása, nem is beszélve biztonság kritikus rendszerek k</w:t>
      </w:r>
      <w:r w:rsidR="001C7968">
        <w:t>ö</w:t>
      </w:r>
      <w:r>
        <w:t>rében a személy</w:t>
      </w:r>
      <w:r w:rsidR="00BF1439">
        <w:t>es</w:t>
      </w:r>
      <w:r>
        <w:t xml:space="preserve"> információk kiszivárgásáról, adatveszteségről és az ebből adódó jogi következmén</w:t>
      </w:r>
      <w:r w:rsidR="00BF1439">
        <w:t>y</w:t>
      </w:r>
      <w:r>
        <w:t>ek miatt. Az alkalmazás fejlesztése alatt törekedtem arra, hogy a jelenleg használt</w:t>
      </w:r>
      <w:r w:rsidR="00BF1439">
        <w:t>,</w:t>
      </w:r>
      <w:r>
        <w:t xml:space="preserve"> bevett ipari szabványokat használjam és tájékozódjam a legmegfelelőbb módjáról</w:t>
      </w:r>
      <w:r w:rsidR="00BF1439">
        <w:t xml:space="preserve"> az adatkezelésnek, tárolásnak és átadásnak</w:t>
      </w:r>
      <w:r>
        <w:t xml:space="preserve"> a felhasz</w:t>
      </w:r>
      <w:r w:rsidR="00BF1439">
        <w:t>n</w:t>
      </w:r>
      <w:r>
        <w:t>álók adatainak védelmének érdekében, amelyhez elengedhetetlen volt a megfelelően informált, részletes tervezés, mind az adatszerkezetek és a felhasznált számítástechnikai megoldások tekintetében.</w:t>
      </w:r>
    </w:p>
    <w:p w14:paraId="60C813D2" w14:textId="77777777" w:rsidR="003D3A26" w:rsidRDefault="003D3A26" w:rsidP="003D3A26">
      <w:pPr>
        <w:ind w:firstLine="0"/>
      </w:pPr>
    </w:p>
    <w:p w14:paraId="70AE9F0D" w14:textId="3E21A913" w:rsidR="003D3A26" w:rsidRDefault="003D3A26" w:rsidP="003D3A26">
      <w:pPr>
        <w:pStyle w:val="Heading2"/>
      </w:pPr>
      <w:r>
        <w:t>Funkcionális Követelmények</w:t>
      </w:r>
    </w:p>
    <w:p w14:paraId="7ACCA49A" w14:textId="0B88E6AD" w:rsidR="003D3A26" w:rsidRPr="00862289" w:rsidRDefault="004D7482" w:rsidP="003D3A26">
      <w:pPr>
        <w:pStyle w:val="Firstparagraph"/>
      </w:pPr>
      <w:r>
        <w:t>Merítve a már piacon lévő szoftver termékek által nyújtott elérhető funckcionalításokból az első feladat a renszer felén elvárt funkcionális követelmények meghatározaás. Azaz, hogy mekkora az alkalmazás által lefedett felhaszálhatóság amit a felhaszálóknak nyújt. Erre az egyik bevett tervezési folyamat ezen funkionális elvárások feltárására a haszálati eset diagramm (Vagy másnéven Use-Case Diagram), amely pontosan azt határozza meg hogy a megvalósítani kívánt alkalmazás milyen hatókörben lessz használva, valamint hogy milyen felhaszáló típúsok milyn funkciókat tudnak elérni az alkalmazáson bellül. A haszálati eset diagram abban is segít, hogy feltárjunk a funkciók között függőségeket</w:t>
      </w:r>
      <w:r w:rsidR="00186E84">
        <w:t xml:space="preserve">, Főfunkció, alfunkció vagy kiegészítő funkciók megkülönböztetéseket, valamint ha több haszálati eset nagy hasonlóságot mutat akkor öröklődést is alkalmazhatunk. Ezek mind nagymban segítenek felismerni a késöbbiekben szükséges adatszerkezetek kialakítását. Például az ilyen feltárt szerkezetekre a </w:t>
      </w:r>
      <w:r w:rsidR="00862289">
        <w:rPr>
          <w:i/>
          <w:iCs/>
        </w:rPr>
        <w:t>Felhasználó Felvétele</w:t>
      </w:r>
      <w:r w:rsidR="00862289">
        <w:t xml:space="preserve"> és annak a speciálisabb, és hozzá nagy mértékben hasonlító </w:t>
      </w:r>
      <w:r w:rsidR="00862289">
        <w:rPr>
          <w:i/>
          <w:iCs/>
        </w:rPr>
        <w:t>Páciens Felvétele</w:t>
      </w:r>
      <w:r w:rsidR="00862289">
        <w:t xml:space="preserve">, </w:t>
      </w:r>
      <w:r w:rsidR="00862289">
        <w:rPr>
          <w:i/>
          <w:iCs/>
        </w:rPr>
        <w:t>Orvos Felvétele</w:t>
      </w:r>
      <w:r w:rsidR="00862289">
        <w:t xml:space="preserve"> vagy </w:t>
      </w:r>
      <w:r w:rsidR="00862289">
        <w:rPr>
          <w:i/>
          <w:iCs/>
        </w:rPr>
        <w:t>Aszisztens Felvétele</w:t>
      </w:r>
      <w:r w:rsidR="00862289">
        <w:t xml:space="preserve"> funkciók, amelyek teljes mértékben felhasználják a </w:t>
      </w:r>
      <w:r w:rsidR="00862289">
        <w:rPr>
          <w:i/>
          <w:iCs/>
        </w:rPr>
        <w:t>Felhasználó Felvétele</w:t>
      </w:r>
      <w:r w:rsidR="00862289">
        <w:t xml:space="preserve"> szűkebb haszálati funkcionalitását, de hozzáadanakjak a saját specializált működésüket. </w:t>
      </w:r>
      <w:r w:rsidR="00862289">
        <w:lastRenderedPageBreak/>
        <w:t xml:space="preserve">Egy ilyen másik eset az, amikor egy használati esetnek csak egy masik már létező funkció esetében van éretelme, pédául a </w:t>
      </w:r>
      <w:r w:rsidR="00862289">
        <w:rPr>
          <w:i/>
          <w:iCs/>
        </w:rPr>
        <w:t>Gyógyszer felírása</w:t>
      </w:r>
      <w:r w:rsidR="00862289">
        <w:t xml:space="preserve"> a később ismertetett diagrammon csak akkor tud működni ha a felhasználó már rendelkezik egy felállított diagnózissal, azaz függ a </w:t>
      </w:r>
      <w:r w:rsidR="00862289">
        <w:rPr>
          <w:i/>
          <w:iCs/>
        </w:rPr>
        <w:t>Diagnózis Felállítása</w:t>
      </w:r>
      <w:r w:rsidR="00862289">
        <w:t xml:space="preserve"> funkciótol.</w:t>
      </w:r>
    </w:p>
    <w:sectPr w:rsidR="003D3A26" w:rsidRPr="00862289" w:rsidSect="008E3A41">
      <w:headerReference w:type="default" r:id="rId13"/>
      <w:pgSz w:w="11906" w:h="16838" w:code="9"/>
      <w:pgMar w:top="1418" w:right="1418" w:bottom="1418" w:left="1418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FA2D" w14:textId="77777777" w:rsidR="00CF6903" w:rsidRDefault="00CF6903" w:rsidP="003101D0">
      <w:pPr>
        <w:spacing w:line="240" w:lineRule="auto"/>
      </w:pPr>
      <w:r>
        <w:separator/>
      </w:r>
    </w:p>
  </w:endnote>
  <w:endnote w:type="continuationSeparator" w:id="0">
    <w:p w14:paraId="5EC05DDE" w14:textId="77777777" w:rsidR="00CF6903" w:rsidRDefault="00CF6903" w:rsidP="003101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E564F" w14:textId="77777777" w:rsidR="00034CA0" w:rsidRDefault="00034CA0" w:rsidP="00FD106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3199365"/>
      <w:docPartObj>
        <w:docPartGallery w:val="Page Numbers (Bottom of Page)"/>
        <w:docPartUnique/>
      </w:docPartObj>
    </w:sdtPr>
    <w:sdtContent>
      <w:p w14:paraId="7FB01F34" w14:textId="77777777" w:rsidR="00842554" w:rsidRDefault="0084255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AA14FD" w14:textId="77777777" w:rsidR="00842554" w:rsidRDefault="00842554" w:rsidP="00095C4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498FF" w14:textId="77777777" w:rsidR="00CF6903" w:rsidRDefault="00CF6903" w:rsidP="003101D0">
      <w:pPr>
        <w:spacing w:line="240" w:lineRule="auto"/>
      </w:pPr>
      <w:r>
        <w:separator/>
      </w:r>
    </w:p>
  </w:footnote>
  <w:footnote w:type="continuationSeparator" w:id="0">
    <w:p w14:paraId="5EF14863" w14:textId="77777777" w:rsidR="00CF6903" w:rsidRDefault="00CF6903" w:rsidP="003101D0">
      <w:pPr>
        <w:spacing w:line="240" w:lineRule="auto"/>
      </w:pPr>
      <w:r>
        <w:continuationSeparator/>
      </w:r>
    </w:p>
  </w:footnote>
  <w:footnote w:id="1">
    <w:p w14:paraId="455A5417" w14:textId="71E1279A" w:rsidR="00CF5531" w:rsidRPr="00F64AF0" w:rsidRDefault="00CF5531">
      <w:pPr>
        <w:pStyle w:val="FootnoteText"/>
        <w:rPr>
          <w:color w:val="FF0000"/>
        </w:rPr>
      </w:pPr>
      <w:r w:rsidRPr="00F64AF0">
        <w:rPr>
          <w:rStyle w:val="FootnoteReference"/>
          <w:color w:val="FF0000"/>
        </w:rPr>
        <w:footnoteRef/>
      </w:r>
      <w:r w:rsidRPr="00F64AF0">
        <w:rPr>
          <w:color w:val="FF0000"/>
        </w:rPr>
        <w:t xml:space="preserve"> </w:t>
      </w:r>
      <w:r w:rsidR="00C86346" w:rsidRPr="00F64AF0">
        <w:rPr>
          <w:color w:val="FF0000"/>
        </w:rPr>
        <w:t>A megfelelő rész aláhúzandó.</w:t>
      </w:r>
      <w:r w:rsidR="00F64AF0">
        <w:t xml:space="preserve"> </w:t>
      </w:r>
      <w:r w:rsidR="00F64AF0" w:rsidRPr="00F64AF0">
        <w:rPr>
          <w:color w:val="FF0000"/>
        </w:rPr>
        <w:t xml:space="preserve">Amennyiben a válasza NEM, akkor a következő bekezdést és </w:t>
      </w:r>
      <w:r w:rsidR="00855DEE">
        <w:rPr>
          <w:color w:val="FF0000"/>
        </w:rPr>
        <w:t>t</w:t>
      </w:r>
      <w:r w:rsidR="00F64AF0" w:rsidRPr="00F64AF0">
        <w:rPr>
          <w:color w:val="FF0000"/>
        </w:rPr>
        <w:t xml:space="preserve">áblázatot törölje a dolgozatból.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A2A8E" w14:textId="77777777" w:rsidR="00034CA0" w:rsidRPr="004F5C1D" w:rsidRDefault="00034CA0" w:rsidP="004F5C1D">
    <w:pPr>
      <w:pStyle w:val="Header"/>
      <w:jc w:val="center"/>
      <w:rPr>
        <w:rFonts w:cs="Times New Roman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0342" w14:textId="77777777" w:rsidR="00842554" w:rsidRDefault="00842554" w:rsidP="008E3A41">
    <w:pPr>
      <w:pStyle w:val="Header"/>
      <w:pBdr>
        <w:bottom w:val="single" w:sz="6" w:space="1" w:color="auto"/>
      </w:pBdr>
      <w:ind w:firstLine="0"/>
      <w:jc w:val="center"/>
      <w:rPr>
        <w:rFonts w:cs="Times New Roman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257C4" w14:textId="77777777" w:rsidR="00496501" w:rsidRDefault="00496501">
    <w:pPr>
      <w:pBdr>
        <w:bottom w:val="single" w:sz="6" w:space="1" w:color="auto"/>
      </w:pBdr>
    </w:pPr>
  </w:p>
  <w:p w14:paraId="36CDDA1D" w14:textId="77777777" w:rsidR="00496501" w:rsidRDefault="004965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A328F"/>
    <w:multiLevelType w:val="hybridMultilevel"/>
    <w:tmpl w:val="A96C14AE"/>
    <w:lvl w:ilvl="0" w:tplc="6C4E8D3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354C73A8"/>
    <w:multiLevelType w:val="hybridMultilevel"/>
    <w:tmpl w:val="860854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850D0"/>
    <w:multiLevelType w:val="multilevel"/>
    <w:tmpl w:val="0B08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22291"/>
    <w:multiLevelType w:val="hybridMultilevel"/>
    <w:tmpl w:val="9A96F2E2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7B5616"/>
    <w:multiLevelType w:val="multilevel"/>
    <w:tmpl w:val="A4B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178CE"/>
    <w:multiLevelType w:val="hybridMultilevel"/>
    <w:tmpl w:val="AC40A064"/>
    <w:lvl w:ilvl="0" w:tplc="3A5425F6">
      <w:start w:val="1"/>
      <w:numFmt w:val="bullet"/>
      <w:pStyle w:val="ListParagraph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4A61ED9"/>
    <w:multiLevelType w:val="multilevel"/>
    <w:tmpl w:val="205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C729E"/>
    <w:multiLevelType w:val="hybridMultilevel"/>
    <w:tmpl w:val="ADFAC132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ACA4CCC"/>
    <w:multiLevelType w:val="hybridMultilevel"/>
    <w:tmpl w:val="F746D7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B723B"/>
    <w:multiLevelType w:val="multilevel"/>
    <w:tmpl w:val="36B4F7D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Arial" w:hAnsi="Arial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."/>
      <w:lvlJc w:val="left"/>
      <w:pPr>
        <w:ind w:left="858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FCB00C3"/>
    <w:multiLevelType w:val="hybridMultilevel"/>
    <w:tmpl w:val="C714FB8C"/>
    <w:lvl w:ilvl="0" w:tplc="D362D31E">
      <w:start w:val="1"/>
      <w:numFmt w:val="bullet"/>
      <w:lvlText w:val="•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0C0C1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611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442E4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204F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440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6A19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EC199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D6E2C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6617ED"/>
    <w:multiLevelType w:val="multilevel"/>
    <w:tmpl w:val="1B82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230A1"/>
    <w:multiLevelType w:val="hybridMultilevel"/>
    <w:tmpl w:val="B77818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5678D5"/>
    <w:multiLevelType w:val="hybridMultilevel"/>
    <w:tmpl w:val="C41E4B3E"/>
    <w:lvl w:ilvl="0" w:tplc="D362D31E">
      <w:start w:val="1"/>
      <w:numFmt w:val="bullet"/>
      <w:lvlText w:val="•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E0003" w:tentative="1">
      <w:start w:val="1"/>
      <w:numFmt w:val="bullet"/>
      <w:lvlText w:val="o"/>
      <w:lvlJc w:val="left"/>
      <w:pPr>
        <w:ind w:left="40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12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</w:abstractNum>
  <w:abstractNum w:abstractNumId="14" w15:restartNumberingAfterBreak="0">
    <w:nsid w:val="792D03AC"/>
    <w:multiLevelType w:val="multilevel"/>
    <w:tmpl w:val="2ECE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707CE"/>
    <w:multiLevelType w:val="hybridMultilevel"/>
    <w:tmpl w:val="42D66026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D3703A8"/>
    <w:multiLevelType w:val="hybridMultilevel"/>
    <w:tmpl w:val="FF8C243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46288006">
    <w:abstractNumId w:val="9"/>
  </w:num>
  <w:num w:numId="2" w16cid:durableId="19198236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353538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21863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561321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75939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131513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06971787">
    <w:abstractNumId w:val="15"/>
  </w:num>
  <w:num w:numId="9" w16cid:durableId="19645386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887404">
    <w:abstractNumId w:val="9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779786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0874771">
    <w:abstractNumId w:val="10"/>
  </w:num>
  <w:num w:numId="13" w16cid:durableId="1303463559">
    <w:abstractNumId w:val="7"/>
  </w:num>
  <w:num w:numId="14" w16cid:durableId="2109886121">
    <w:abstractNumId w:val="13"/>
  </w:num>
  <w:num w:numId="15" w16cid:durableId="1225214267">
    <w:abstractNumId w:val="5"/>
  </w:num>
  <w:num w:numId="16" w16cid:durableId="4562161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855528978">
    <w:abstractNumId w:val="3"/>
  </w:num>
  <w:num w:numId="18" w16cid:durableId="1802652368">
    <w:abstractNumId w:val="16"/>
  </w:num>
  <w:num w:numId="19" w16cid:durableId="308680502">
    <w:abstractNumId w:val="0"/>
  </w:num>
  <w:num w:numId="20" w16cid:durableId="281230999">
    <w:abstractNumId w:val="12"/>
  </w:num>
  <w:num w:numId="21" w16cid:durableId="646134155">
    <w:abstractNumId w:val="8"/>
  </w:num>
  <w:num w:numId="22" w16cid:durableId="395474856">
    <w:abstractNumId w:val="1"/>
  </w:num>
  <w:num w:numId="23" w16cid:durableId="1053582573">
    <w:abstractNumId w:val="6"/>
  </w:num>
  <w:num w:numId="24" w16cid:durableId="1813517667">
    <w:abstractNumId w:val="4"/>
  </w:num>
  <w:num w:numId="25" w16cid:durableId="669259440">
    <w:abstractNumId w:val="2"/>
  </w:num>
  <w:num w:numId="26" w16cid:durableId="1193836023">
    <w:abstractNumId w:val="14"/>
  </w:num>
  <w:num w:numId="27" w16cid:durableId="219057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activeWritingStyle w:appName="MSWord" w:lang="en-GB" w:vendorID="64" w:dllVersion="6" w:nlCheck="1" w:checkStyle="0"/>
  <w:activeWritingStyle w:appName="MSWord" w:lang="hu-HU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hu-HU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AwMTMxMbUwNDM1MDZW0lEKTi0uzszPAykwrQUAtm2ViCwAAAA="/>
  </w:docVars>
  <w:rsids>
    <w:rsidRoot w:val="00320651"/>
    <w:rsid w:val="00002147"/>
    <w:rsid w:val="0000454A"/>
    <w:rsid w:val="00007E45"/>
    <w:rsid w:val="00010065"/>
    <w:rsid w:val="000130CF"/>
    <w:rsid w:val="00015BCB"/>
    <w:rsid w:val="00020427"/>
    <w:rsid w:val="0002401E"/>
    <w:rsid w:val="000240C3"/>
    <w:rsid w:val="000325C8"/>
    <w:rsid w:val="00034CA0"/>
    <w:rsid w:val="00037D0C"/>
    <w:rsid w:val="00040044"/>
    <w:rsid w:val="000400E3"/>
    <w:rsid w:val="00042B01"/>
    <w:rsid w:val="00047387"/>
    <w:rsid w:val="0006785B"/>
    <w:rsid w:val="00067B87"/>
    <w:rsid w:val="00070A85"/>
    <w:rsid w:val="00071C72"/>
    <w:rsid w:val="000836AC"/>
    <w:rsid w:val="00087915"/>
    <w:rsid w:val="00087FF8"/>
    <w:rsid w:val="00095C47"/>
    <w:rsid w:val="000A36CC"/>
    <w:rsid w:val="000A735E"/>
    <w:rsid w:val="000A798C"/>
    <w:rsid w:val="000B016E"/>
    <w:rsid w:val="000B3866"/>
    <w:rsid w:val="000B570C"/>
    <w:rsid w:val="000B5823"/>
    <w:rsid w:val="000B7B9F"/>
    <w:rsid w:val="000C2AAF"/>
    <w:rsid w:val="000C3675"/>
    <w:rsid w:val="000D09DC"/>
    <w:rsid w:val="000D2F68"/>
    <w:rsid w:val="000E0C4A"/>
    <w:rsid w:val="000E75A5"/>
    <w:rsid w:val="000F3DC9"/>
    <w:rsid w:val="000F52DE"/>
    <w:rsid w:val="000F5390"/>
    <w:rsid w:val="000F7C00"/>
    <w:rsid w:val="001035A2"/>
    <w:rsid w:val="00111677"/>
    <w:rsid w:val="00111760"/>
    <w:rsid w:val="001154D3"/>
    <w:rsid w:val="0011609F"/>
    <w:rsid w:val="00122AD5"/>
    <w:rsid w:val="00124731"/>
    <w:rsid w:val="00130D03"/>
    <w:rsid w:val="0014313F"/>
    <w:rsid w:val="00145993"/>
    <w:rsid w:val="00150EA8"/>
    <w:rsid w:val="00151591"/>
    <w:rsid w:val="00152E13"/>
    <w:rsid w:val="00154111"/>
    <w:rsid w:val="00155878"/>
    <w:rsid w:val="00155FEB"/>
    <w:rsid w:val="001572C0"/>
    <w:rsid w:val="00165314"/>
    <w:rsid w:val="00167166"/>
    <w:rsid w:val="00181314"/>
    <w:rsid w:val="00186E84"/>
    <w:rsid w:val="00191D29"/>
    <w:rsid w:val="001A611A"/>
    <w:rsid w:val="001A7988"/>
    <w:rsid w:val="001B5117"/>
    <w:rsid w:val="001C0AA4"/>
    <w:rsid w:val="001C26D6"/>
    <w:rsid w:val="001C49DA"/>
    <w:rsid w:val="001C7968"/>
    <w:rsid w:val="001D07DD"/>
    <w:rsid w:val="001D4024"/>
    <w:rsid w:val="001D79DC"/>
    <w:rsid w:val="001E1CEF"/>
    <w:rsid w:val="001E7A59"/>
    <w:rsid w:val="001F1695"/>
    <w:rsid w:val="001F4070"/>
    <w:rsid w:val="001F414E"/>
    <w:rsid w:val="00202FE2"/>
    <w:rsid w:val="00210FED"/>
    <w:rsid w:val="00214887"/>
    <w:rsid w:val="002200AE"/>
    <w:rsid w:val="002207FB"/>
    <w:rsid w:val="00222D0E"/>
    <w:rsid w:val="002273BF"/>
    <w:rsid w:val="00237FAA"/>
    <w:rsid w:val="002400BB"/>
    <w:rsid w:val="002463FA"/>
    <w:rsid w:val="00247D65"/>
    <w:rsid w:val="00250DAD"/>
    <w:rsid w:val="00252700"/>
    <w:rsid w:val="00252F4F"/>
    <w:rsid w:val="00253447"/>
    <w:rsid w:val="00265486"/>
    <w:rsid w:val="002671D5"/>
    <w:rsid w:val="0027218C"/>
    <w:rsid w:val="002773E2"/>
    <w:rsid w:val="00282ACF"/>
    <w:rsid w:val="002844C3"/>
    <w:rsid w:val="002905E4"/>
    <w:rsid w:val="00291A15"/>
    <w:rsid w:val="002A369F"/>
    <w:rsid w:val="002B0F75"/>
    <w:rsid w:val="002B1A2A"/>
    <w:rsid w:val="002C00D3"/>
    <w:rsid w:val="002C145E"/>
    <w:rsid w:val="002C3117"/>
    <w:rsid w:val="002C7918"/>
    <w:rsid w:val="002D566A"/>
    <w:rsid w:val="002E1A1B"/>
    <w:rsid w:val="002F016A"/>
    <w:rsid w:val="002F1935"/>
    <w:rsid w:val="003011AD"/>
    <w:rsid w:val="003101D0"/>
    <w:rsid w:val="00314659"/>
    <w:rsid w:val="0031548F"/>
    <w:rsid w:val="003163FB"/>
    <w:rsid w:val="00317F72"/>
    <w:rsid w:val="00320651"/>
    <w:rsid w:val="00324C38"/>
    <w:rsid w:val="00325220"/>
    <w:rsid w:val="00326CEF"/>
    <w:rsid w:val="0033258A"/>
    <w:rsid w:val="00337F97"/>
    <w:rsid w:val="00344A0B"/>
    <w:rsid w:val="0034555B"/>
    <w:rsid w:val="00354085"/>
    <w:rsid w:val="00354817"/>
    <w:rsid w:val="003601AC"/>
    <w:rsid w:val="00360BD6"/>
    <w:rsid w:val="0036775F"/>
    <w:rsid w:val="00367924"/>
    <w:rsid w:val="00367AFA"/>
    <w:rsid w:val="003820B2"/>
    <w:rsid w:val="00383ABA"/>
    <w:rsid w:val="00384496"/>
    <w:rsid w:val="0038751C"/>
    <w:rsid w:val="0039051D"/>
    <w:rsid w:val="003936A0"/>
    <w:rsid w:val="00395857"/>
    <w:rsid w:val="00397125"/>
    <w:rsid w:val="003A47C7"/>
    <w:rsid w:val="003A5EC2"/>
    <w:rsid w:val="003B5C87"/>
    <w:rsid w:val="003B71D8"/>
    <w:rsid w:val="003B7FA8"/>
    <w:rsid w:val="003C269A"/>
    <w:rsid w:val="003C544B"/>
    <w:rsid w:val="003C6342"/>
    <w:rsid w:val="003D3289"/>
    <w:rsid w:val="003D3A26"/>
    <w:rsid w:val="003D75E0"/>
    <w:rsid w:val="003E5356"/>
    <w:rsid w:val="003F098B"/>
    <w:rsid w:val="003F575C"/>
    <w:rsid w:val="004006C4"/>
    <w:rsid w:val="00401B01"/>
    <w:rsid w:val="00403AE4"/>
    <w:rsid w:val="0040445F"/>
    <w:rsid w:val="004103E2"/>
    <w:rsid w:val="00411266"/>
    <w:rsid w:val="004157C3"/>
    <w:rsid w:val="00421386"/>
    <w:rsid w:val="00421E3D"/>
    <w:rsid w:val="004236AD"/>
    <w:rsid w:val="00424889"/>
    <w:rsid w:val="00425990"/>
    <w:rsid w:val="0043471A"/>
    <w:rsid w:val="0045047B"/>
    <w:rsid w:val="00457C1F"/>
    <w:rsid w:val="00467F90"/>
    <w:rsid w:val="0048745E"/>
    <w:rsid w:val="004955A1"/>
    <w:rsid w:val="00496501"/>
    <w:rsid w:val="004A1FA9"/>
    <w:rsid w:val="004A2289"/>
    <w:rsid w:val="004A3624"/>
    <w:rsid w:val="004B05C5"/>
    <w:rsid w:val="004B0EFB"/>
    <w:rsid w:val="004B43CF"/>
    <w:rsid w:val="004C0DD6"/>
    <w:rsid w:val="004C1F4A"/>
    <w:rsid w:val="004C4C4A"/>
    <w:rsid w:val="004D4C4C"/>
    <w:rsid w:val="004D7482"/>
    <w:rsid w:val="004E0302"/>
    <w:rsid w:val="004E3206"/>
    <w:rsid w:val="004E4A49"/>
    <w:rsid w:val="004F0CE1"/>
    <w:rsid w:val="004F25C3"/>
    <w:rsid w:val="004F5C1D"/>
    <w:rsid w:val="004F5F4D"/>
    <w:rsid w:val="004F6B12"/>
    <w:rsid w:val="0050128E"/>
    <w:rsid w:val="00511E3A"/>
    <w:rsid w:val="00524338"/>
    <w:rsid w:val="005246A6"/>
    <w:rsid w:val="00527543"/>
    <w:rsid w:val="0053734B"/>
    <w:rsid w:val="00550331"/>
    <w:rsid w:val="00550882"/>
    <w:rsid w:val="00550A2D"/>
    <w:rsid w:val="00553A07"/>
    <w:rsid w:val="00561F74"/>
    <w:rsid w:val="00562170"/>
    <w:rsid w:val="005629CE"/>
    <w:rsid w:val="00570665"/>
    <w:rsid w:val="00572DF2"/>
    <w:rsid w:val="0058135A"/>
    <w:rsid w:val="00583CAA"/>
    <w:rsid w:val="0058706F"/>
    <w:rsid w:val="00587BE5"/>
    <w:rsid w:val="00592D5F"/>
    <w:rsid w:val="005956DE"/>
    <w:rsid w:val="005959B0"/>
    <w:rsid w:val="005A15E9"/>
    <w:rsid w:val="005A2A99"/>
    <w:rsid w:val="005B2AF8"/>
    <w:rsid w:val="005C1886"/>
    <w:rsid w:val="005C1FA9"/>
    <w:rsid w:val="005C367A"/>
    <w:rsid w:val="005C52C1"/>
    <w:rsid w:val="005E3250"/>
    <w:rsid w:val="005E5D69"/>
    <w:rsid w:val="005E5E64"/>
    <w:rsid w:val="005F1CD9"/>
    <w:rsid w:val="006012E6"/>
    <w:rsid w:val="00603001"/>
    <w:rsid w:val="006050C2"/>
    <w:rsid w:val="0060637E"/>
    <w:rsid w:val="006077A3"/>
    <w:rsid w:val="0061041C"/>
    <w:rsid w:val="006120CC"/>
    <w:rsid w:val="0061744A"/>
    <w:rsid w:val="006256D4"/>
    <w:rsid w:val="006258E7"/>
    <w:rsid w:val="00632BC7"/>
    <w:rsid w:val="00632D14"/>
    <w:rsid w:val="00633B30"/>
    <w:rsid w:val="00633E0D"/>
    <w:rsid w:val="00635CB9"/>
    <w:rsid w:val="00641971"/>
    <w:rsid w:val="00641D08"/>
    <w:rsid w:val="006446D3"/>
    <w:rsid w:val="00647545"/>
    <w:rsid w:val="00650D7F"/>
    <w:rsid w:val="00653834"/>
    <w:rsid w:val="00655654"/>
    <w:rsid w:val="0065611E"/>
    <w:rsid w:val="00656DC4"/>
    <w:rsid w:val="00666D1F"/>
    <w:rsid w:val="00673F75"/>
    <w:rsid w:val="00674F6E"/>
    <w:rsid w:val="006751E1"/>
    <w:rsid w:val="00675AB8"/>
    <w:rsid w:val="00687DF0"/>
    <w:rsid w:val="00690423"/>
    <w:rsid w:val="00696BE4"/>
    <w:rsid w:val="006A5863"/>
    <w:rsid w:val="006A7E0C"/>
    <w:rsid w:val="006B3DBA"/>
    <w:rsid w:val="006B3EC9"/>
    <w:rsid w:val="006C7AE9"/>
    <w:rsid w:val="006D050F"/>
    <w:rsid w:val="006D08A0"/>
    <w:rsid w:val="006D484D"/>
    <w:rsid w:val="006D68A0"/>
    <w:rsid w:val="006E17E0"/>
    <w:rsid w:val="006E18C4"/>
    <w:rsid w:val="006E4100"/>
    <w:rsid w:val="006F2BAB"/>
    <w:rsid w:val="00712E95"/>
    <w:rsid w:val="0071420A"/>
    <w:rsid w:val="00720CF6"/>
    <w:rsid w:val="00727020"/>
    <w:rsid w:val="00727355"/>
    <w:rsid w:val="00727754"/>
    <w:rsid w:val="00730D44"/>
    <w:rsid w:val="007335A8"/>
    <w:rsid w:val="007374C7"/>
    <w:rsid w:val="007411F2"/>
    <w:rsid w:val="00741B68"/>
    <w:rsid w:val="0074214C"/>
    <w:rsid w:val="00750D1C"/>
    <w:rsid w:val="00761FB3"/>
    <w:rsid w:val="00762E8C"/>
    <w:rsid w:val="00764FF6"/>
    <w:rsid w:val="00766717"/>
    <w:rsid w:val="00766D15"/>
    <w:rsid w:val="00771B5F"/>
    <w:rsid w:val="00783019"/>
    <w:rsid w:val="0078604B"/>
    <w:rsid w:val="007914CC"/>
    <w:rsid w:val="00791A38"/>
    <w:rsid w:val="00791D1B"/>
    <w:rsid w:val="0079735D"/>
    <w:rsid w:val="007A2E79"/>
    <w:rsid w:val="007A3A8D"/>
    <w:rsid w:val="007A3E9A"/>
    <w:rsid w:val="007A5D64"/>
    <w:rsid w:val="007B1C3C"/>
    <w:rsid w:val="007B3D26"/>
    <w:rsid w:val="007B5519"/>
    <w:rsid w:val="007E7C40"/>
    <w:rsid w:val="007F7534"/>
    <w:rsid w:val="008021BA"/>
    <w:rsid w:val="008058B6"/>
    <w:rsid w:val="00807CF0"/>
    <w:rsid w:val="00811ADF"/>
    <w:rsid w:val="0082090D"/>
    <w:rsid w:val="00824FEF"/>
    <w:rsid w:val="00827223"/>
    <w:rsid w:val="0082775C"/>
    <w:rsid w:val="0083004D"/>
    <w:rsid w:val="00837A23"/>
    <w:rsid w:val="00842554"/>
    <w:rsid w:val="00844EBF"/>
    <w:rsid w:val="00844F79"/>
    <w:rsid w:val="00845F19"/>
    <w:rsid w:val="00846A29"/>
    <w:rsid w:val="00847FF4"/>
    <w:rsid w:val="0085127A"/>
    <w:rsid w:val="00851FD5"/>
    <w:rsid w:val="00854825"/>
    <w:rsid w:val="008554DC"/>
    <w:rsid w:val="00855A43"/>
    <w:rsid w:val="00855DEE"/>
    <w:rsid w:val="00856A01"/>
    <w:rsid w:val="0086173E"/>
    <w:rsid w:val="00862195"/>
    <w:rsid w:val="00862289"/>
    <w:rsid w:val="008639CE"/>
    <w:rsid w:val="00876A5B"/>
    <w:rsid w:val="00877E34"/>
    <w:rsid w:val="008805BD"/>
    <w:rsid w:val="008808AD"/>
    <w:rsid w:val="00883C24"/>
    <w:rsid w:val="00892413"/>
    <w:rsid w:val="00895B09"/>
    <w:rsid w:val="008A7020"/>
    <w:rsid w:val="008B2567"/>
    <w:rsid w:val="008B78D3"/>
    <w:rsid w:val="008B7EA5"/>
    <w:rsid w:val="008D24E0"/>
    <w:rsid w:val="008D3589"/>
    <w:rsid w:val="008D4836"/>
    <w:rsid w:val="008D7904"/>
    <w:rsid w:val="008E1524"/>
    <w:rsid w:val="008E3105"/>
    <w:rsid w:val="008E3A41"/>
    <w:rsid w:val="008E5BBC"/>
    <w:rsid w:val="008E5F8B"/>
    <w:rsid w:val="008F2A06"/>
    <w:rsid w:val="008F4D99"/>
    <w:rsid w:val="008F621C"/>
    <w:rsid w:val="008F71AE"/>
    <w:rsid w:val="00903116"/>
    <w:rsid w:val="00906D47"/>
    <w:rsid w:val="00910A8E"/>
    <w:rsid w:val="00912784"/>
    <w:rsid w:val="0091475E"/>
    <w:rsid w:val="00923090"/>
    <w:rsid w:val="00924292"/>
    <w:rsid w:val="00933CB3"/>
    <w:rsid w:val="009347ED"/>
    <w:rsid w:val="00934D00"/>
    <w:rsid w:val="00941164"/>
    <w:rsid w:val="00942557"/>
    <w:rsid w:val="009436A7"/>
    <w:rsid w:val="00951A0F"/>
    <w:rsid w:val="00955398"/>
    <w:rsid w:val="009659FA"/>
    <w:rsid w:val="0097638D"/>
    <w:rsid w:val="009823AA"/>
    <w:rsid w:val="00991B72"/>
    <w:rsid w:val="00991BDE"/>
    <w:rsid w:val="00991C34"/>
    <w:rsid w:val="009944F1"/>
    <w:rsid w:val="009945E3"/>
    <w:rsid w:val="00997359"/>
    <w:rsid w:val="009A23B0"/>
    <w:rsid w:val="009A270C"/>
    <w:rsid w:val="009A2EEA"/>
    <w:rsid w:val="009A30DC"/>
    <w:rsid w:val="009A5EEE"/>
    <w:rsid w:val="009A7B29"/>
    <w:rsid w:val="009B3F65"/>
    <w:rsid w:val="009B5BCE"/>
    <w:rsid w:val="009C1B73"/>
    <w:rsid w:val="009C42CB"/>
    <w:rsid w:val="009C7A4F"/>
    <w:rsid w:val="009D2E35"/>
    <w:rsid w:val="009D41C2"/>
    <w:rsid w:val="009D73BC"/>
    <w:rsid w:val="009E028B"/>
    <w:rsid w:val="009E282F"/>
    <w:rsid w:val="009E5FA0"/>
    <w:rsid w:val="009E6550"/>
    <w:rsid w:val="009F025B"/>
    <w:rsid w:val="009F084A"/>
    <w:rsid w:val="009F2398"/>
    <w:rsid w:val="009F2C15"/>
    <w:rsid w:val="009F3C5B"/>
    <w:rsid w:val="009F4BA3"/>
    <w:rsid w:val="00A02AD6"/>
    <w:rsid w:val="00A02FEA"/>
    <w:rsid w:val="00A0731D"/>
    <w:rsid w:val="00A12C5E"/>
    <w:rsid w:val="00A15BBD"/>
    <w:rsid w:val="00A15CAA"/>
    <w:rsid w:val="00A20A67"/>
    <w:rsid w:val="00A239CA"/>
    <w:rsid w:val="00A3234C"/>
    <w:rsid w:val="00A3331D"/>
    <w:rsid w:val="00A47A51"/>
    <w:rsid w:val="00A52B3F"/>
    <w:rsid w:val="00A552A4"/>
    <w:rsid w:val="00A70D45"/>
    <w:rsid w:val="00A73F8D"/>
    <w:rsid w:val="00A75AB2"/>
    <w:rsid w:val="00A76AA2"/>
    <w:rsid w:val="00A778C3"/>
    <w:rsid w:val="00A82620"/>
    <w:rsid w:val="00A869AC"/>
    <w:rsid w:val="00AA4306"/>
    <w:rsid w:val="00AB22BA"/>
    <w:rsid w:val="00AB2AA8"/>
    <w:rsid w:val="00AD1F13"/>
    <w:rsid w:val="00AD2E35"/>
    <w:rsid w:val="00AD7707"/>
    <w:rsid w:val="00AE14AD"/>
    <w:rsid w:val="00AF32E9"/>
    <w:rsid w:val="00AF3B2F"/>
    <w:rsid w:val="00B036F1"/>
    <w:rsid w:val="00B04A67"/>
    <w:rsid w:val="00B06638"/>
    <w:rsid w:val="00B1348F"/>
    <w:rsid w:val="00B1501F"/>
    <w:rsid w:val="00B26C88"/>
    <w:rsid w:val="00B272F6"/>
    <w:rsid w:val="00B3287F"/>
    <w:rsid w:val="00B35A4D"/>
    <w:rsid w:val="00B36958"/>
    <w:rsid w:val="00B429E8"/>
    <w:rsid w:val="00B45CAE"/>
    <w:rsid w:val="00B472A7"/>
    <w:rsid w:val="00B52FFD"/>
    <w:rsid w:val="00B54CEC"/>
    <w:rsid w:val="00B57DEF"/>
    <w:rsid w:val="00B64A04"/>
    <w:rsid w:val="00B64CCC"/>
    <w:rsid w:val="00B65105"/>
    <w:rsid w:val="00B66B8E"/>
    <w:rsid w:val="00B67836"/>
    <w:rsid w:val="00B7768F"/>
    <w:rsid w:val="00B83600"/>
    <w:rsid w:val="00B83979"/>
    <w:rsid w:val="00B83DDE"/>
    <w:rsid w:val="00B84CB4"/>
    <w:rsid w:val="00B85814"/>
    <w:rsid w:val="00B86C1A"/>
    <w:rsid w:val="00B91755"/>
    <w:rsid w:val="00B9281E"/>
    <w:rsid w:val="00B93FC8"/>
    <w:rsid w:val="00BA4DFB"/>
    <w:rsid w:val="00BA7D91"/>
    <w:rsid w:val="00BB5F68"/>
    <w:rsid w:val="00BC27AE"/>
    <w:rsid w:val="00BC7E19"/>
    <w:rsid w:val="00BD14AC"/>
    <w:rsid w:val="00BE5F9D"/>
    <w:rsid w:val="00BE765A"/>
    <w:rsid w:val="00BF1439"/>
    <w:rsid w:val="00BF459C"/>
    <w:rsid w:val="00C023DC"/>
    <w:rsid w:val="00C02DEA"/>
    <w:rsid w:val="00C02E02"/>
    <w:rsid w:val="00C118EE"/>
    <w:rsid w:val="00C23A3D"/>
    <w:rsid w:val="00C44D58"/>
    <w:rsid w:val="00C51804"/>
    <w:rsid w:val="00C57EDF"/>
    <w:rsid w:val="00C741A3"/>
    <w:rsid w:val="00C77E82"/>
    <w:rsid w:val="00C77F55"/>
    <w:rsid w:val="00C84D01"/>
    <w:rsid w:val="00C86346"/>
    <w:rsid w:val="00C8677E"/>
    <w:rsid w:val="00C94D9B"/>
    <w:rsid w:val="00CA3046"/>
    <w:rsid w:val="00CA5792"/>
    <w:rsid w:val="00CA5F8B"/>
    <w:rsid w:val="00CB1451"/>
    <w:rsid w:val="00CB2667"/>
    <w:rsid w:val="00CB4375"/>
    <w:rsid w:val="00CB55DA"/>
    <w:rsid w:val="00CB582A"/>
    <w:rsid w:val="00CE1C25"/>
    <w:rsid w:val="00CE3AE0"/>
    <w:rsid w:val="00CF2C39"/>
    <w:rsid w:val="00CF499E"/>
    <w:rsid w:val="00CF5104"/>
    <w:rsid w:val="00CF5531"/>
    <w:rsid w:val="00CF6903"/>
    <w:rsid w:val="00D0099B"/>
    <w:rsid w:val="00D02435"/>
    <w:rsid w:val="00D03594"/>
    <w:rsid w:val="00D05B7E"/>
    <w:rsid w:val="00D16903"/>
    <w:rsid w:val="00D209FE"/>
    <w:rsid w:val="00D23FAA"/>
    <w:rsid w:val="00D304D0"/>
    <w:rsid w:val="00D41BAC"/>
    <w:rsid w:val="00D43411"/>
    <w:rsid w:val="00D542A0"/>
    <w:rsid w:val="00D77666"/>
    <w:rsid w:val="00D952DA"/>
    <w:rsid w:val="00DA2C20"/>
    <w:rsid w:val="00DA2C88"/>
    <w:rsid w:val="00DA3A0B"/>
    <w:rsid w:val="00DA4CFC"/>
    <w:rsid w:val="00DA5898"/>
    <w:rsid w:val="00DA5904"/>
    <w:rsid w:val="00DA74D0"/>
    <w:rsid w:val="00DB1F4E"/>
    <w:rsid w:val="00DB36A3"/>
    <w:rsid w:val="00DB6FAA"/>
    <w:rsid w:val="00DD5D06"/>
    <w:rsid w:val="00DD7B11"/>
    <w:rsid w:val="00DE0E1B"/>
    <w:rsid w:val="00DF2021"/>
    <w:rsid w:val="00DF2A55"/>
    <w:rsid w:val="00DF6AE8"/>
    <w:rsid w:val="00E00105"/>
    <w:rsid w:val="00E12F0E"/>
    <w:rsid w:val="00E237FB"/>
    <w:rsid w:val="00E36E0A"/>
    <w:rsid w:val="00E44C57"/>
    <w:rsid w:val="00E452E4"/>
    <w:rsid w:val="00E45C10"/>
    <w:rsid w:val="00E465BC"/>
    <w:rsid w:val="00E46D4A"/>
    <w:rsid w:val="00E52AF8"/>
    <w:rsid w:val="00E56FCE"/>
    <w:rsid w:val="00E60961"/>
    <w:rsid w:val="00E65C38"/>
    <w:rsid w:val="00E6602D"/>
    <w:rsid w:val="00E66DE0"/>
    <w:rsid w:val="00E67F8F"/>
    <w:rsid w:val="00E76FE1"/>
    <w:rsid w:val="00E83FB4"/>
    <w:rsid w:val="00E84513"/>
    <w:rsid w:val="00E84BB2"/>
    <w:rsid w:val="00E87918"/>
    <w:rsid w:val="00E91A87"/>
    <w:rsid w:val="00E927B4"/>
    <w:rsid w:val="00E931D5"/>
    <w:rsid w:val="00E94F41"/>
    <w:rsid w:val="00E95693"/>
    <w:rsid w:val="00EA3319"/>
    <w:rsid w:val="00EA5C25"/>
    <w:rsid w:val="00EA67B6"/>
    <w:rsid w:val="00EA6E58"/>
    <w:rsid w:val="00EB1AB1"/>
    <w:rsid w:val="00EB296C"/>
    <w:rsid w:val="00EB71D7"/>
    <w:rsid w:val="00EB7737"/>
    <w:rsid w:val="00EC7547"/>
    <w:rsid w:val="00EE7D99"/>
    <w:rsid w:val="00EF6CAA"/>
    <w:rsid w:val="00F070C8"/>
    <w:rsid w:val="00F10725"/>
    <w:rsid w:val="00F128D5"/>
    <w:rsid w:val="00F1411D"/>
    <w:rsid w:val="00F22239"/>
    <w:rsid w:val="00F24CE8"/>
    <w:rsid w:val="00F3306B"/>
    <w:rsid w:val="00F36B9B"/>
    <w:rsid w:val="00F37487"/>
    <w:rsid w:val="00F46A0B"/>
    <w:rsid w:val="00F46FD9"/>
    <w:rsid w:val="00F50CAE"/>
    <w:rsid w:val="00F515D6"/>
    <w:rsid w:val="00F53608"/>
    <w:rsid w:val="00F54678"/>
    <w:rsid w:val="00F54B3F"/>
    <w:rsid w:val="00F60354"/>
    <w:rsid w:val="00F61E45"/>
    <w:rsid w:val="00F630E6"/>
    <w:rsid w:val="00F64AF0"/>
    <w:rsid w:val="00F67808"/>
    <w:rsid w:val="00F76995"/>
    <w:rsid w:val="00F85208"/>
    <w:rsid w:val="00F853D5"/>
    <w:rsid w:val="00F93E79"/>
    <w:rsid w:val="00FA1347"/>
    <w:rsid w:val="00FA2D64"/>
    <w:rsid w:val="00FA3157"/>
    <w:rsid w:val="00FA4B8E"/>
    <w:rsid w:val="00FB0A19"/>
    <w:rsid w:val="00FC0582"/>
    <w:rsid w:val="00FC700A"/>
    <w:rsid w:val="00FD106F"/>
    <w:rsid w:val="00FD3037"/>
    <w:rsid w:val="00FD4A22"/>
    <w:rsid w:val="00FE2684"/>
    <w:rsid w:val="00FF0F87"/>
    <w:rsid w:val="00FF14E7"/>
    <w:rsid w:val="00F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2FD91"/>
  <w15:chartTrackingRefBased/>
  <w15:docId w15:val="{F69B52A8-3D63-4F95-9F5B-7F08EDDD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CAA"/>
    <w:pPr>
      <w:spacing w:after="0" w:line="360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Firstparagraph"/>
    <w:link w:val="Heading1Char"/>
    <w:uiPriority w:val="9"/>
    <w:qFormat/>
    <w:rsid w:val="00690423"/>
    <w:pPr>
      <w:keepNext/>
      <w:keepLines/>
      <w:numPr>
        <w:numId w:val="1"/>
      </w:numPr>
      <w:spacing w:before="720" w:after="480"/>
      <w:ind w:left="357" w:hanging="357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Firstparagraph"/>
    <w:link w:val="Heading2Char"/>
    <w:uiPriority w:val="9"/>
    <w:unhideWhenUsed/>
    <w:qFormat/>
    <w:rsid w:val="00690423"/>
    <w:pPr>
      <w:keepNext/>
      <w:keepLines/>
      <w:numPr>
        <w:ilvl w:val="1"/>
        <w:numId w:val="1"/>
      </w:numPr>
      <w:spacing w:before="480" w:after="240"/>
      <w:ind w:left="431" w:hanging="431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Firstparagraph"/>
    <w:link w:val="Heading3Char"/>
    <w:uiPriority w:val="9"/>
    <w:unhideWhenUsed/>
    <w:qFormat/>
    <w:rsid w:val="00690423"/>
    <w:pPr>
      <w:keepNext/>
      <w:keepLines/>
      <w:numPr>
        <w:ilvl w:val="2"/>
        <w:numId w:val="1"/>
      </w:numPr>
      <w:spacing w:before="480" w:after="240"/>
      <w:ind w:left="505" w:hanging="505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Heading3"/>
    <w:next w:val="Firstparagraph"/>
    <w:link w:val="Heading4Char"/>
    <w:uiPriority w:val="9"/>
    <w:unhideWhenUsed/>
    <w:qFormat/>
    <w:rsid w:val="00690423"/>
    <w:pPr>
      <w:numPr>
        <w:ilvl w:val="3"/>
      </w:numPr>
      <w:spacing w:before="40"/>
      <w:ind w:left="851" w:hanging="851"/>
      <w:outlineLvl w:val="3"/>
    </w:pPr>
    <w:rPr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9042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01D0"/>
    <w:pPr>
      <w:tabs>
        <w:tab w:val="center" w:pos="4536"/>
        <w:tab w:val="right" w:pos="9072"/>
      </w:tabs>
      <w:spacing w:line="240" w:lineRule="auto"/>
    </w:pPr>
    <w:rPr>
      <w:rFonts w:cs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3101D0"/>
    <w:rPr>
      <w:rFonts w:cs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883C24"/>
    <w:pPr>
      <w:spacing w:after="200" w:line="240" w:lineRule="auto"/>
      <w:jc w:val="center"/>
    </w:pPr>
    <w:rPr>
      <w:rFonts w:cstheme="minorHAnsi"/>
      <w:i/>
      <w:iCs/>
      <w:szCs w:val="24"/>
    </w:rPr>
  </w:style>
  <w:style w:type="paragraph" w:styleId="Header">
    <w:name w:val="header"/>
    <w:basedOn w:val="Normal"/>
    <w:link w:val="HeaderChar"/>
    <w:uiPriority w:val="99"/>
    <w:unhideWhenUsed/>
    <w:rsid w:val="003101D0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1D0"/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B36958"/>
    <w:pPr>
      <w:tabs>
        <w:tab w:val="left" w:pos="567"/>
        <w:tab w:val="right" w:leader="dot" w:pos="8503"/>
      </w:tabs>
      <w:spacing w:before="120" w:after="120"/>
      <w:ind w:firstLine="0"/>
    </w:pPr>
    <w:rPr>
      <w:rFonts w:cstheme="minorHAnsi"/>
      <w:b/>
      <w:bC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36958"/>
    <w:pPr>
      <w:tabs>
        <w:tab w:val="left" w:pos="788"/>
        <w:tab w:val="right" w:leader="dot" w:pos="9016"/>
      </w:tabs>
      <w:ind w:left="221" w:firstLine="0"/>
    </w:pPr>
    <w:rPr>
      <w:rFonts w:cstheme="minorHAnsi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37F97"/>
    <w:pPr>
      <w:tabs>
        <w:tab w:val="left" w:pos="1276"/>
        <w:tab w:val="right" w:leader="dot" w:pos="9016"/>
      </w:tabs>
      <w:ind w:left="442" w:firstLine="0"/>
    </w:pPr>
    <w:rPr>
      <w:rFonts w:cs="Times New Roman"/>
      <w:iCs/>
      <w:szCs w:val="20"/>
    </w:rPr>
  </w:style>
  <w:style w:type="character" w:styleId="Hyperlink">
    <w:name w:val="Hyperlink"/>
    <w:basedOn w:val="DefaultParagraphFont"/>
    <w:uiPriority w:val="99"/>
    <w:unhideWhenUsed/>
    <w:rsid w:val="00FD106F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37F97"/>
    <w:pPr>
      <w:tabs>
        <w:tab w:val="left" w:pos="1560"/>
        <w:tab w:val="right" w:leader="dot" w:pos="9016"/>
      </w:tabs>
      <w:ind w:left="658" w:firstLine="0"/>
    </w:pPr>
    <w:rPr>
      <w:rFonts w:cstheme="minorHAnsi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905E4"/>
    <w:pPr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905E4"/>
    <w:pPr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905E4"/>
    <w:pPr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905E4"/>
    <w:pPr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905E4"/>
    <w:pPr>
      <w:ind w:left="1760"/>
    </w:pPr>
    <w:rPr>
      <w:rFonts w:cstheme="minorHAnsi"/>
      <w:sz w:val="18"/>
      <w:szCs w:val="18"/>
    </w:rPr>
  </w:style>
  <w:style w:type="paragraph" w:styleId="Bibliography">
    <w:name w:val="Bibliography"/>
    <w:basedOn w:val="Normal"/>
    <w:next w:val="Normal"/>
    <w:autoRedefine/>
    <w:uiPriority w:val="37"/>
    <w:unhideWhenUsed/>
    <w:rsid w:val="00690423"/>
    <w:pPr>
      <w:ind w:firstLine="0"/>
    </w:pPr>
  </w:style>
  <w:style w:type="paragraph" w:styleId="ListParagraph">
    <w:name w:val="List Paragraph"/>
    <w:basedOn w:val="Normal"/>
    <w:uiPriority w:val="34"/>
    <w:qFormat/>
    <w:rsid w:val="00367924"/>
    <w:pPr>
      <w:numPr>
        <w:numId w:val="15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4F5C1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B36958"/>
    <w:pPr>
      <w:ind w:firstLine="0"/>
    </w:pPr>
  </w:style>
  <w:style w:type="paragraph" w:styleId="NoSpacing">
    <w:name w:val="No Spacing"/>
    <w:uiPriority w:val="1"/>
    <w:qFormat/>
    <w:rsid w:val="00AB2AA8"/>
    <w:pPr>
      <w:spacing w:after="0" w:line="240" w:lineRule="auto"/>
    </w:pPr>
    <w:rPr>
      <w:rFonts w:ascii="Times New Roman" w:hAnsi="Times New Roman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74F6E"/>
    <w:pPr>
      <w:pageBreakBefore/>
      <w:spacing w:after="360" w:line="240" w:lineRule="auto"/>
      <w:ind w:firstLine="0"/>
      <w:contextualSpacing/>
      <w:jc w:val="center"/>
    </w:pPr>
    <w:rPr>
      <w:rFonts w:eastAsiaTheme="majorEastAsia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F6E"/>
    <w:rPr>
      <w:rFonts w:ascii="Times New Roman" w:eastAsiaTheme="majorEastAsia" w:hAnsi="Times New Roman" w:cstheme="majorBidi"/>
      <w:b/>
      <w:kern w:val="28"/>
      <w:sz w:val="28"/>
      <w:szCs w:val="56"/>
    </w:rPr>
  </w:style>
  <w:style w:type="paragraph" w:customStyle="1" w:styleId="Title1">
    <w:name w:val="Title1"/>
    <w:basedOn w:val="Title"/>
    <w:next w:val="Firstparagraph"/>
    <w:link w:val="Title1Char"/>
    <w:autoRedefine/>
    <w:qFormat/>
    <w:rsid w:val="009F025B"/>
    <w:pPr>
      <w:spacing w:after="480" w:line="360" w:lineRule="auto"/>
    </w:pPr>
    <w:rPr>
      <w:lang w:val="en-GB"/>
    </w:rPr>
  </w:style>
  <w:style w:type="paragraph" w:customStyle="1" w:styleId="Contents">
    <w:name w:val="Contents"/>
    <w:basedOn w:val="TOC1"/>
    <w:link w:val="ContentsChar"/>
    <w:qFormat/>
    <w:rsid w:val="00B84CB4"/>
    <w:pPr>
      <w:widowControl w:val="0"/>
      <w:tabs>
        <w:tab w:val="left" w:pos="440"/>
        <w:tab w:val="right" w:leader="dot" w:pos="9016"/>
      </w:tabs>
      <w:spacing w:line="240" w:lineRule="auto"/>
      <w:jc w:val="left"/>
    </w:pPr>
    <w:rPr>
      <w:rFonts w:cs="Times New Roman"/>
      <w:b w:val="0"/>
      <w:caps/>
      <w:szCs w:val="24"/>
    </w:rPr>
  </w:style>
  <w:style w:type="character" w:customStyle="1" w:styleId="Title1Char">
    <w:name w:val="Title1 Char"/>
    <w:basedOn w:val="DefaultParagraphFont"/>
    <w:link w:val="Title1"/>
    <w:rsid w:val="009F025B"/>
    <w:rPr>
      <w:rFonts w:ascii="Times New Roman" w:eastAsiaTheme="majorEastAsia" w:hAnsi="Times New Roman" w:cstheme="majorBidi"/>
      <w:b/>
      <w:kern w:val="28"/>
      <w:sz w:val="28"/>
      <w:szCs w:val="56"/>
      <w:lang w:val="en-GB"/>
    </w:rPr>
  </w:style>
  <w:style w:type="paragraph" w:customStyle="1" w:styleId="Firstparagraph">
    <w:name w:val="First paragraph"/>
    <w:basedOn w:val="Normal"/>
    <w:next w:val="Normal"/>
    <w:link w:val="FirstparagraphChar"/>
    <w:qFormat/>
    <w:rsid w:val="00674F6E"/>
    <w:pPr>
      <w:ind w:firstLine="0"/>
    </w:pPr>
  </w:style>
  <w:style w:type="character" w:customStyle="1" w:styleId="TOC1Char">
    <w:name w:val="TOC 1 Char"/>
    <w:basedOn w:val="DefaultParagraphFont"/>
    <w:link w:val="TOC1"/>
    <w:uiPriority w:val="39"/>
    <w:rsid w:val="00B36958"/>
    <w:rPr>
      <w:rFonts w:ascii="Times New Roman" w:hAnsi="Times New Roman" w:cstheme="minorHAnsi"/>
      <w:b/>
      <w:bCs/>
      <w:sz w:val="24"/>
      <w:szCs w:val="20"/>
    </w:rPr>
  </w:style>
  <w:style w:type="character" w:customStyle="1" w:styleId="ContentsChar">
    <w:name w:val="Contents Char"/>
    <w:basedOn w:val="TOC1Char"/>
    <w:link w:val="Contents"/>
    <w:rsid w:val="00B84CB4"/>
    <w:rPr>
      <w:rFonts w:ascii="Times New Roman" w:hAnsi="Times New Roman" w:cs="Times New Roman"/>
      <w:b w:val="0"/>
      <w:bCs/>
      <w:cap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90423"/>
    <w:rPr>
      <w:rFonts w:ascii="Times New Roman" w:eastAsiaTheme="majorEastAsia" w:hAnsi="Times New Roman" w:cstheme="majorBidi"/>
      <w:b/>
      <w:iCs/>
      <w:color w:val="000000" w:themeColor="text1"/>
      <w:sz w:val="24"/>
      <w:szCs w:val="24"/>
    </w:rPr>
  </w:style>
  <w:style w:type="character" w:customStyle="1" w:styleId="FirstparagraphChar">
    <w:name w:val="First paragraph Char"/>
    <w:basedOn w:val="DefaultParagraphFont"/>
    <w:link w:val="Firstparagraph"/>
    <w:rsid w:val="00674F6E"/>
    <w:rPr>
      <w:rFonts w:ascii="Times New Roman" w:hAnsi="Times New Roman"/>
      <w:sz w:val="24"/>
    </w:rPr>
  </w:style>
  <w:style w:type="table" w:customStyle="1" w:styleId="TableGrid">
    <w:name w:val="TableGrid"/>
    <w:rsid w:val="00912784"/>
    <w:pPr>
      <w:spacing w:after="0" w:line="240" w:lineRule="auto"/>
    </w:pPr>
    <w:rPr>
      <w:rFonts w:eastAsiaTheme="minorEastAsia"/>
      <w:lang w:eastAsia="hu-H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Title"/>
    <w:next w:val="Normal"/>
    <w:link w:val="SubtitleChar"/>
    <w:uiPriority w:val="11"/>
    <w:qFormat/>
    <w:rsid w:val="0061744A"/>
    <w:pPr>
      <w:numPr>
        <w:ilvl w:val="1"/>
      </w:numPr>
      <w:spacing w:after="160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1744A"/>
    <w:rPr>
      <w:rFonts w:ascii="Times New Roman" w:eastAsiaTheme="minorEastAsia" w:hAnsi="Times New Roman" w:cstheme="majorBidi"/>
      <w:b/>
      <w:spacing w:val="15"/>
      <w:kern w:val="28"/>
      <w:sz w:val="28"/>
      <w:szCs w:val="5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2775C"/>
    <w:pPr>
      <w:spacing w:line="240" w:lineRule="auto"/>
      <w:ind w:firstLine="0"/>
      <w:jc w:val="left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775C"/>
    <w:rPr>
      <w:rFonts w:ascii="Consolas" w:hAnsi="Consolas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674F6E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hu-H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9042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90423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90423"/>
    <w:rPr>
      <w:vertAlign w:val="superscript"/>
    </w:rPr>
  </w:style>
  <w:style w:type="paragraph" w:customStyle="1" w:styleId="Cmsor1-szmozatlan">
    <w:name w:val="Címsor 1 - számozatlan"/>
    <w:basedOn w:val="Heading1"/>
    <w:next w:val="Firstparagraph"/>
    <w:link w:val="Cmsor1-szmozatlanChar"/>
    <w:qFormat/>
    <w:rsid w:val="00771B5F"/>
    <w:pPr>
      <w:pageBreakBefore/>
      <w:numPr>
        <w:numId w:val="0"/>
      </w:numPr>
    </w:pPr>
  </w:style>
  <w:style w:type="character" w:customStyle="1" w:styleId="Cmsor1-szmozatlanChar">
    <w:name w:val="Címsor 1 - számozatlan Char"/>
    <w:basedOn w:val="Title1Char"/>
    <w:link w:val="Cmsor1-szmozatlan"/>
    <w:rsid w:val="00771B5F"/>
    <w:rPr>
      <w:rFonts w:ascii="Times New Roman" w:eastAsiaTheme="majorEastAsia" w:hAnsi="Times New Roman" w:cstheme="majorBidi"/>
      <w:b/>
      <w:color w:val="000000" w:themeColor="text1"/>
      <w:kern w:val="28"/>
      <w:sz w:val="28"/>
      <w:szCs w:val="32"/>
      <w:lang w:val="en-GB"/>
    </w:rPr>
  </w:style>
  <w:style w:type="table" w:styleId="TableGrid0">
    <w:name w:val="Table Grid"/>
    <w:basedOn w:val="TableNormal"/>
    <w:uiPriority w:val="39"/>
    <w:rsid w:val="00250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2722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8272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72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6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%20HP\Downloads\tanev_felev_nev_neptunkod_Szakdolgozat_VP_v7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Wet13</b:Tag>
    <b:SourceType>Book</b:SourceType>
    <b:Guid>{FBB03064-2091-481B-BA64-7C5C38FFF28D}</b:Guid>
    <b:Author>
      <b:Author>
        <b:NameList>
          <b:Person>
            <b:Last>Wetherall</b:Last>
            <b:First>David</b:First>
            <b:Middle>J.</b:Middle>
          </b:Person>
          <b:Person>
            <b:Last>Tanenbaum</b:Last>
            <b:First>Andrew</b:First>
            <b:Middle>S.</b:Middle>
          </b:Person>
        </b:NameList>
      </b:Author>
    </b:Author>
    <b:Title>Computer networks</b:Title>
    <b:Year>2013</b:Year>
    <b:Publisher>Pearson Education</b:Publisher>
    <b:RefOrder>3</b:RefOrder>
  </b:Source>
  <b:Source>
    <b:Tag>DeS12</b:Tag>
    <b:SourceType>JournalArticle</b:SourceType>
    <b:Guid>{42252D55-2A7F-4BFB-A39B-2A5DA43D59FE}</b:Guid>
    <b:Author>
      <b:Author>
        <b:NameList>
          <b:Person>
            <b:Last>De Smedt</b:Last>
            <b:First>T.</b:First>
          </b:Person>
          <b:Person>
            <b:Last>Daelemans</b:Last>
            <b:First>W.</b:First>
          </b:Person>
        </b:NameList>
      </b:Author>
    </b:Author>
    <b:Title>Pattern for python.</b:Title>
    <b:Year>2012</b:Year>
    <b:JournalName>The Journal of Machine Learning Research</b:JournalName>
    <b:Pages>2063-2067</b:Pages>
    <b:Volume>13</b:Volume>
    <b:Issue>1</b:Issue>
    <b:LCID>en-GB</b:LCID>
    <b:RefOrder>1</b:RefOrder>
  </b:Source>
  <b:Source>
    <b:Tag>Zár22</b:Tag>
    <b:SourceType>DocumentFromInternetSite</b:SourceType>
    <b:Guid>{95A97988-D92C-4128-8EBA-0B599356B929}</b:Guid>
    <b:Title>Záróvizsga információk</b:Title>
    <b:InternetSiteTitle>Pannon Egyetem, Műszaki Informatikai Kar</b:InternetSiteTitle>
    <b:URL>https://mik.uni-pannon.hu/index.php/hu/oktatas/zarovizsga.html</b:URL>
    <b:YearAccessed>2022</b:YearAccessed>
    <b:MonthAccessed>03</b:MonthAccessed>
    <b:DayAccessed>04</b:DayAccessed>
    <b:RefOrder>2</b:RefOrder>
  </b:Source>
</b:Sources>
</file>

<file path=customXml/itemProps1.xml><?xml version="1.0" encoding="utf-8"?>
<ds:datastoreItem xmlns:ds="http://schemas.openxmlformats.org/officeDocument/2006/customXml" ds:itemID="{685DC2D2-904E-47AB-9EE6-D434F640B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tanev_felev_nev_neptunkod_Szakdolgozat_VP_v7.dotx</Template>
  <TotalTime>3639</TotalTime>
  <Pages>21</Pages>
  <Words>2810</Words>
  <Characters>19814</Characters>
  <Application>Microsoft Office Word</Application>
  <DocSecurity>0</DocSecurity>
  <Lines>683</Lines>
  <Paragraphs>491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HP</dc:creator>
  <cp:keywords/>
  <dc:description/>
  <cp:lastModifiedBy>Nyirő Teofil</cp:lastModifiedBy>
  <cp:revision>26</cp:revision>
  <dcterms:created xsi:type="dcterms:W3CDTF">2024-11-23T11:04:00Z</dcterms:created>
  <dcterms:modified xsi:type="dcterms:W3CDTF">2026-04-01T20:58:00Z</dcterms:modified>
</cp:coreProperties>
</file>